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605F" w14:textId="77777777" w:rsidR="00137A5D" w:rsidRPr="00137A5D" w:rsidRDefault="00137A5D" w:rsidP="00137A5D">
      <w:pPr>
        <w:bidi/>
        <w:spacing w:after="160" w:line="259" w:lineRule="auto"/>
        <w:jc w:val="right"/>
        <w:rPr>
          <w:sz w:val="22"/>
          <w:szCs w:val="22"/>
          <w:rtl/>
          <w:lang w:bidi="he-IL"/>
        </w:rPr>
      </w:pPr>
    </w:p>
    <w:p w14:paraId="701EA698" w14:textId="6BA88C3C" w:rsidR="00392C8B" w:rsidRPr="004628F5" w:rsidRDefault="00137A5D" w:rsidP="00814602">
      <w:pPr>
        <w:bidi/>
        <w:spacing w:after="160" w:line="360" w:lineRule="auto"/>
        <w:jc w:val="center"/>
        <w:rPr>
          <w:u w:val="single"/>
          <w:rtl/>
          <w:lang w:bidi="he-IL"/>
        </w:rPr>
      </w:pPr>
      <w:r w:rsidRPr="00137A5D">
        <w:rPr>
          <w:rFonts w:hint="cs"/>
          <w:u w:val="single"/>
          <w:rtl/>
          <w:lang w:bidi="he-IL"/>
        </w:rPr>
        <w:t xml:space="preserve">טיוטת מדדים מלווים לתוכנית מניעת הדרדרות פורום </w:t>
      </w:r>
      <w:proofErr w:type="spellStart"/>
      <w:r w:rsidRPr="00137A5D">
        <w:rPr>
          <w:rFonts w:hint="cs"/>
          <w:u w:val="single"/>
          <w:rtl/>
          <w:lang w:bidi="he-IL"/>
        </w:rPr>
        <w:t>בר</w:t>
      </w:r>
      <w:r w:rsidR="002C1446">
        <w:rPr>
          <w:rFonts w:hint="cs"/>
          <w:u w:val="single"/>
          <w:rtl/>
          <w:lang w:bidi="he-IL"/>
        </w:rPr>
        <w:t>"</w:t>
      </w:r>
      <w:r w:rsidRPr="00137A5D">
        <w:rPr>
          <w:rFonts w:hint="cs"/>
          <w:u w:val="single"/>
          <w:rtl/>
          <w:lang w:bidi="he-IL"/>
        </w:rPr>
        <w:t>ק</w:t>
      </w:r>
      <w:proofErr w:type="spellEnd"/>
      <w:r w:rsidR="00814602">
        <w:rPr>
          <w:rStyle w:val="af2"/>
          <w:u w:val="single"/>
          <w:rtl/>
          <w:lang w:bidi="he-IL"/>
        </w:rPr>
        <w:footnoteReference w:id="2"/>
      </w:r>
      <w:r w:rsidR="00814602">
        <w:rPr>
          <w:rFonts w:hint="cs"/>
          <w:u w:val="single"/>
          <w:rtl/>
          <w:lang w:bidi="he-IL"/>
        </w:rPr>
        <w:t xml:space="preserve"> </w:t>
      </w:r>
    </w:p>
    <w:p w14:paraId="71BBDD83" w14:textId="77777777" w:rsidR="00137A5D" w:rsidRPr="00137A5D" w:rsidRDefault="00137A5D" w:rsidP="00137A5D">
      <w:pPr>
        <w:bidi/>
        <w:spacing w:after="160" w:line="360" w:lineRule="auto"/>
        <w:rPr>
          <w:u w:val="single"/>
          <w:rtl/>
          <w:lang w:bidi="he-IL"/>
        </w:rPr>
      </w:pPr>
      <w:r w:rsidRPr="00137A5D">
        <w:rPr>
          <w:rFonts w:hint="cs"/>
          <w:u w:val="single"/>
          <w:rtl/>
          <w:lang w:bidi="he-IL"/>
        </w:rPr>
        <w:t>רקע</w:t>
      </w:r>
    </w:p>
    <w:p w14:paraId="4F2DEB9E" w14:textId="438671A0" w:rsidR="00137A5D" w:rsidRDefault="00137A5D" w:rsidP="00D950A1">
      <w:pPr>
        <w:bidi/>
        <w:spacing w:after="160" w:line="360" w:lineRule="auto"/>
        <w:jc w:val="both"/>
        <w:rPr>
          <w:rtl/>
          <w:lang w:bidi="he-IL"/>
        </w:rPr>
      </w:pPr>
      <w:r w:rsidRPr="00137A5D">
        <w:rPr>
          <w:rFonts w:hint="cs"/>
          <w:rtl/>
          <w:lang w:bidi="he-IL"/>
        </w:rPr>
        <w:t xml:space="preserve">פורום </w:t>
      </w:r>
      <w:proofErr w:type="spellStart"/>
      <w:r w:rsidRPr="00137A5D">
        <w:rPr>
          <w:rFonts w:hint="cs"/>
          <w:rtl/>
          <w:lang w:bidi="he-IL"/>
        </w:rPr>
        <w:t>בר</w:t>
      </w:r>
      <w:r w:rsidR="002C1446">
        <w:rPr>
          <w:rFonts w:hint="cs"/>
          <w:rtl/>
          <w:lang w:bidi="he-IL"/>
        </w:rPr>
        <w:t>"</w:t>
      </w:r>
      <w:r w:rsidRPr="00137A5D">
        <w:rPr>
          <w:rFonts w:hint="cs"/>
          <w:rtl/>
          <w:lang w:bidi="he-IL"/>
        </w:rPr>
        <w:t>ק</w:t>
      </w:r>
      <w:proofErr w:type="spellEnd"/>
      <w:r w:rsidRPr="00137A5D">
        <w:rPr>
          <w:rFonts w:hint="cs"/>
          <w:rtl/>
          <w:lang w:bidi="he-IL"/>
        </w:rPr>
        <w:t xml:space="preserve"> </w:t>
      </w:r>
      <w:r w:rsidR="00C9452B">
        <w:rPr>
          <w:rFonts w:hint="cs"/>
          <w:rtl/>
          <w:lang w:bidi="he-IL"/>
        </w:rPr>
        <w:t>פיתח</w:t>
      </w:r>
      <w:r w:rsidR="004D2410">
        <w:rPr>
          <w:rFonts w:hint="cs"/>
          <w:rtl/>
          <w:lang w:bidi="he-IL"/>
        </w:rPr>
        <w:t xml:space="preserve"> שולחן עבודה </w:t>
      </w:r>
      <w:r w:rsidR="00084F73">
        <w:rPr>
          <w:rFonts w:hint="cs"/>
          <w:rtl/>
          <w:lang w:bidi="he-IL"/>
        </w:rPr>
        <w:t>רב מערכתי</w:t>
      </w:r>
      <w:r w:rsidR="004D2410">
        <w:rPr>
          <w:rFonts w:hint="cs"/>
          <w:rtl/>
          <w:lang w:bidi="he-IL"/>
        </w:rPr>
        <w:t xml:space="preserve"> שנועד </w:t>
      </w:r>
      <w:r w:rsidR="005C5864">
        <w:rPr>
          <w:rFonts w:hint="cs"/>
          <w:rtl/>
          <w:lang w:bidi="he-IL"/>
        </w:rPr>
        <w:t xml:space="preserve">לקדם </w:t>
      </w:r>
      <w:r w:rsidR="00084F73">
        <w:rPr>
          <w:rFonts w:hint="cs"/>
          <w:rtl/>
          <w:lang w:bidi="he-IL"/>
        </w:rPr>
        <w:t>התמודדות</w:t>
      </w:r>
      <w:r w:rsidR="00D950A1">
        <w:rPr>
          <w:rFonts w:hint="cs"/>
          <w:rtl/>
          <w:lang w:bidi="he-IL"/>
        </w:rPr>
        <w:t xml:space="preserve"> משותפת</w:t>
      </w:r>
      <w:r w:rsidR="00084F73">
        <w:rPr>
          <w:rFonts w:hint="cs"/>
          <w:rtl/>
          <w:lang w:bidi="he-IL"/>
        </w:rPr>
        <w:t xml:space="preserve"> עם אתגרי רוחב בשדה ההזדק</w:t>
      </w:r>
      <w:r w:rsidR="00D950A1">
        <w:rPr>
          <w:rFonts w:hint="cs"/>
          <w:rtl/>
          <w:lang w:bidi="he-IL"/>
        </w:rPr>
        <w:t>נות כחלק</w:t>
      </w:r>
      <w:r w:rsidRPr="00137A5D">
        <w:rPr>
          <w:rFonts w:hint="cs"/>
          <w:rtl/>
          <w:lang w:bidi="he-IL"/>
        </w:rPr>
        <w:t xml:space="preserve"> מההיערכות </w:t>
      </w:r>
      <w:r w:rsidR="00D950A1">
        <w:rPr>
          <w:rFonts w:hint="cs"/>
          <w:rtl/>
          <w:lang w:bidi="he-IL"/>
        </w:rPr>
        <w:t xml:space="preserve">הלאומית </w:t>
      </w:r>
      <w:r w:rsidRPr="00137A5D">
        <w:rPr>
          <w:rFonts w:hint="cs"/>
          <w:rtl/>
          <w:lang w:bidi="he-IL"/>
        </w:rPr>
        <w:t>להזדקנות האוכלוסייה</w:t>
      </w:r>
      <w:r w:rsidR="008401CD">
        <w:rPr>
          <w:rFonts w:hint="cs"/>
          <w:rtl/>
          <w:lang w:bidi="he-IL"/>
        </w:rPr>
        <w:t>.</w:t>
      </w:r>
      <w:r w:rsidRPr="00137A5D">
        <w:rPr>
          <w:rFonts w:hint="cs"/>
          <w:rtl/>
          <w:lang w:bidi="he-IL"/>
        </w:rPr>
        <w:t xml:space="preserve"> </w:t>
      </w:r>
    </w:p>
    <w:p w14:paraId="2FB4DE26" w14:textId="58ED2D11" w:rsidR="00137A5D" w:rsidRPr="00137A5D" w:rsidRDefault="004A49ED" w:rsidP="001D572A">
      <w:pPr>
        <w:bidi/>
        <w:spacing w:after="160" w:line="360" w:lineRule="auto"/>
        <w:jc w:val="both"/>
        <w:rPr>
          <w:rtl/>
          <w:lang w:bidi="he-IL"/>
        </w:rPr>
      </w:pPr>
      <w:r>
        <w:rPr>
          <w:rFonts w:hint="cs"/>
          <w:rtl/>
          <w:lang w:bidi="he-IL"/>
        </w:rPr>
        <w:t xml:space="preserve">במסגרת זו הפורום פועל לקדם שפה משותפת, </w:t>
      </w:r>
      <w:r w:rsidR="005D2774">
        <w:rPr>
          <w:rFonts w:hint="cs"/>
          <w:rtl/>
          <w:lang w:bidi="he-IL"/>
        </w:rPr>
        <w:t xml:space="preserve">ראייה הוליסטית, סנכרון, </w:t>
      </w:r>
      <w:r w:rsidR="00FD4AAB">
        <w:rPr>
          <w:rFonts w:hint="cs"/>
          <w:rtl/>
          <w:lang w:bidi="he-IL"/>
        </w:rPr>
        <w:t xml:space="preserve">איגום משאבים, </w:t>
      </w:r>
      <w:r w:rsidR="005D2774">
        <w:rPr>
          <w:rFonts w:hint="cs"/>
          <w:rtl/>
          <w:lang w:bidi="he-IL"/>
        </w:rPr>
        <w:t>וייזום פעולות משותפות להתמודדות עם האתגרים</w:t>
      </w:r>
      <w:r w:rsidR="00FD4AAB">
        <w:rPr>
          <w:rFonts w:hint="cs"/>
          <w:rtl/>
          <w:lang w:bidi="he-IL"/>
        </w:rPr>
        <w:t xml:space="preserve"> המערכתיים.</w:t>
      </w:r>
    </w:p>
    <w:p w14:paraId="4BA6AF94" w14:textId="6DBD4BB4" w:rsidR="00137A5D" w:rsidRPr="00137A5D" w:rsidRDefault="00137A5D" w:rsidP="00B30CCF">
      <w:pPr>
        <w:bidi/>
        <w:spacing w:after="160" w:line="360" w:lineRule="auto"/>
        <w:jc w:val="both"/>
        <w:rPr>
          <w:rtl/>
          <w:lang w:bidi="he-IL"/>
        </w:rPr>
      </w:pPr>
      <w:r w:rsidRPr="00137A5D">
        <w:rPr>
          <w:rFonts w:hint="cs"/>
          <w:rtl/>
          <w:lang w:bidi="he-IL"/>
        </w:rPr>
        <w:t xml:space="preserve">לצד עבודת צוות </w:t>
      </w:r>
      <w:r w:rsidR="003F32D9">
        <w:rPr>
          <w:rFonts w:hint="cs"/>
          <w:rtl/>
          <w:lang w:bidi="he-IL"/>
        </w:rPr>
        <w:t>'</w:t>
      </w:r>
      <w:r w:rsidRPr="00137A5D">
        <w:rPr>
          <w:rFonts w:hint="cs"/>
          <w:rtl/>
          <w:lang w:bidi="he-IL"/>
        </w:rPr>
        <w:t>מניעת הדרדרות</w:t>
      </w:r>
      <w:r w:rsidR="003F32D9">
        <w:rPr>
          <w:rFonts w:hint="cs"/>
          <w:rtl/>
          <w:lang w:bidi="he-IL"/>
        </w:rPr>
        <w:t>'</w:t>
      </w:r>
      <w:r w:rsidR="0060500E">
        <w:rPr>
          <w:rFonts w:hint="cs"/>
          <w:rtl/>
          <w:lang w:bidi="he-IL"/>
        </w:rPr>
        <w:t xml:space="preserve"> הפועל לגבש</w:t>
      </w:r>
      <w:r w:rsidR="003F32D9" w:rsidRPr="003F32D9">
        <w:rPr>
          <w:rtl/>
          <w:lang w:bidi="he-IL"/>
        </w:rPr>
        <w:t xml:space="preserve"> המלצה משותפת לשינוי בין מערכתי  למניעת הדרדרות</w:t>
      </w:r>
      <w:r w:rsidRPr="00137A5D">
        <w:rPr>
          <w:rFonts w:hint="cs"/>
          <w:rtl/>
          <w:lang w:bidi="he-IL"/>
        </w:rPr>
        <w:t xml:space="preserve">, פעל </w:t>
      </w:r>
      <w:r w:rsidR="003F32D9">
        <w:rPr>
          <w:rFonts w:hint="cs"/>
          <w:rtl/>
          <w:lang w:bidi="he-IL"/>
        </w:rPr>
        <w:t xml:space="preserve">תת </w:t>
      </w:r>
      <w:r w:rsidRPr="00137A5D">
        <w:rPr>
          <w:rFonts w:hint="cs"/>
          <w:rtl/>
          <w:lang w:bidi="he-IL"/>
        </w:rPr>
        <w:t xml:space="preserve">צוות </w:t>
      </w:r>
      <w:r w:rsidR="003F32D9">
        <w:rPr>
          <w:rFonts w:hint="cs"/>
          <w:rtl/>
          <w:lang w:bidi="he-IL"/>
        </w:rPr>
        <w:t>ל</w:t>
      </w:r>
      <w:r w:rsidRPr="00137A5D">
        <w:rPr>
          <w:rFonts w:hint="cs"/>
          <w:rtl/>
          <w:lang w:bidi="he-IL"/>
        </w:rPr>
        <w:t>גיבוש מדדים לצורך הגדרה ותיקוף מדדים מלווים לתוכנית</w:t>
      </w:r>
      <w:r w:rsidR="007B4B36">
        <w:rPr>
          <w:rFonts w:hint="cs"/>
          <w:rtl/>
          <w:lang w:bidi="he-IL"/>
        </w:rPr>
        <w:t xml:space="preserve"> הבין מערכתית המוצעת</w:t>
      </w:r>
      <w:r w:rsidR="00B30CCF">
        <w:rPr>
          <w:rFonts w:hint="cs"/>
          <w:rtl/>
          <w:lang w:bidi="he-IL"/>
        </w:rPr>
        <w:t>, כאשר</w:t>
      </w:r>
      <w:r w:rsidR="00E63AF4">
        <w:rPr>
          <w:rFonts w:hint="cs"/>
          <w:rtl/>
          <w:lang w:bidi="he-IL"/>
        </w:rPr>
        <w:t xml:space="preserve"> </w:t>
      </w:r>
      <w:r w:rsidRPr="00137A5D">
        <w:rPr>
          <w:rtl/>
          <w:lang w:bidi="he-IL"/>
        </w:rPr>
        <w:t xml:space="preserve">שימור </w:t>
      </w:r>
      <w:r w:rsidRPr="00137A5D">
        <w:rPr>
          <w:rFonts w:hint="cs"/>
          <w:rtl/>
          <w:lang w:bidi="he-IL"/>
        </w:rPr>
        <w:t>ה</w:t>
      </w:r>
      <w:r w:rsidRPr="00137A5D">
        <w:rPr>
          <w:rtl/>
          <w:lang w:bidi="he-IL"/>
        </w:rPr>
        <w:t xml:space="preserve">תפקוד ומניעת </w:t>
      </w:r>
      <w:r w:rsidRPr="00137A5D">
        <w:rPr>
          <w:rFonts w:hint="cs"/>
          <w:rtl/>
          <w:lang w:bidi="he-IL"/>
        </w:rPr>
        <w:t>ה</w:t>
      </w:r>
      <w:r w:rsidRPr="00137A5D">
        <w:rPr>
          <w:rtl/>
          <w:lang w:bidi="he-IL"/>
        </w:rPr>
        <w:t xml:space="preserve">הידרדרות בזקנים תוך יישום </w:t>
      </w:r>
      <w:r w:rsidRPr="00137A5D">
        <w:rPr>
          <w:rFonts w:hint="cs"/>
          <w:rtl/>
          <w:lang w:bidi="he-IL"/>
        </w:rPr>
        <w:t>ה</w:t>
      </w:r>
      <w:r w:rsidRPr="00137A5D">
        <w:rPr>
          <w:rtl/>
          <w:lang w:bidi="he-IL"/>
        </w:rPr>
        <w:t xml:space="preserve">תפיסה </w:t>
      </w:r>
      <w:r w:rsidRPr="00137A5D">
        <w:rPr>
          <w:rFonts w:hint="cs"/>
          <w:rtl/>
          <w:lang w:bidi="he-IL"/>
        </w:rPr>
        <w:t>הרב</w:t>
      </w:r>
      <w:r w:rsidRPr="00137A5D">
        <w:rPr>
          <w:rtl/>
          <w:lang w:bidi="he-IL"/>
        </w:rPr>
        <w:t xml:space="preserve"> מערכתית </w:t>
      </w:r>
      <w:r w:rsidRPr="00137A5D">
        <w:rPr>
          <w:rFonts w:hint="cs"/>
          <w:rtl/>
          <w:lang w:bidi="he-IL"/>
        </w:rPr>
        <w:t>ה</w:t>
      </w:r>
      <w:r w:rsidRPr="00137A5D">
        <w:rPr>
          <w:rtl/>
          <w:lang w:bidi="he-IL"/>
        </w:rPr>
        <w:t>משותפת</w:t>
      </w:r>
      <w:r w:rsidRPr="00137A5D">
        <w:rPr>
          <w:rFonts w:hint="cs"/>
          <w:rtl/>
          <w:lang w:bidi="he-IL"/>
        </w:rPr>
        <w:t xml:space="preserve"> היה כוכב הצפון של צוות המדדים.</w:t>
      </w:r>
    </w:p>
    <w:p w14:paraId="57112752" w14:textId="77777777" w:rsidR="005A2368" w:rsidRDefault="005A2368" w:rsidP="00DE50D0">
      <w:pPr>
        <w:bidi/>
        <w:spacing w:after="160" w:line="360" w:lineRule="auto"/>
        <w:jc w:val="both"/>
        <w:rPr>
          <w:u w:val="single"/>
          <w:rtl/>
          <w:lang w:bidi="he-IL"/>
        </w:rPr>
      </w:pPr>
    </w:p>
    <w:p w14:paraId="2DEBF5A6" w14:textId="7983F9C0" w:rsidR="00137A5D" w:rsidRPr="00137A5D" w:rsidRDefault="00137A5D" w:rsidP="005A2368">
      <w:pPr>
        <w:bidi/>
        <w:spacing w:after="160" w:line="360" w:lineRule="auto"/>
        <w:jc w:val="both"/>
        <w:rPr>
          <w:u w:val="single"/>
          <w:rtl/>
          <w:lang w:bidi="he-IL"/>
        </w:rPr>
      </w:pPr>
      <w:r w:rsidRPr="00137A5D">
        <w:rPr>
          <w:rFonts w:hint="cs"/>
          <w:u w:val="single"/>
          <w:rtl/>
          <w:lang w:bidi="he-IL"/>
        </w:rPr>
        <w:t>מטרת עבודת צוות גיבוש מדדים</w:t>
      </w:r>
    </w:p>
    <w:p w14:paraId="01F605BF" w14:textId="77777777" w:rsidR="00EE5E37" w:rsidRDefault="00137A5D" w:rsidP="00EE5E37">
      <w:pPr>
        <w:bidi/>
        <w:spacing w:after="160" w:line="360" w:lineRule="auto"/>
        <w:jc w:val="both"/>
        <w:rPr>
          <w:b/>
          <w:bCs/>
          <w:rtl/>
          <w:lang w:bidi="he-IL"/>
        </w:rPr>
      </w:pPr>
      <w:r w:rsidRPr="00137A5D">
        <w:rPr>
          <w:b/>
          <w:bCs/>
          <w:rtl/>
          <w:lang w:bidi="he-IL"/>
        </w:rPr>
        <w:t>גיבוש מדדי תוצאה שיאפשרו מעקב אחרי אימפקט ההתערבות למניעת הדרדרות, תוך התאמתם למפת המדדים.</w:t>
      </w:r>
    </w:p>
    <w:p w14:paraId="55C4A2C2" w14:textId="120E1DEC" w:rsidR="00EE5E37" w:rsidRDefault="004529E6" w:rsidP="00EE5E37">
      <w:pPr>
        <w:bidi/>
        <w:spacing w:after="160" w:line="360" w:lineRule="auto"/>
        <w:jc w:val="both"/>
        <w:rPr>
          <w:rtl/>
          <w:lang w:bidi="he-IL"/>
        </w:rPr>
      </w:pPr>
      <w:r w:rsidRPr="00D96661">
        <w:rPr>
          <w:rFonts w:hint="cs"/>
          <w:rtl/>
          <w:lang w:bidi="he-IL"/>
        </w:rPr>
        <w:t xml:space="preserve">תוכנית </w:t>
      </w:r>
      <w:r w:rsidR="00EE5E37" w:rsidRPr="00D96661">
        <w:rPr>
          <w:rFonts w:hint="cs"/>
          <w:rtl/>
          <w:lang w:bidi="he-IL"/>
        </w:rPr>
        <w:t xml:space="preserve">ההתערבות </w:t>
      </w:r>
      <w:r w:rsidR="00D61AEA">
        <w:rPr>
          <w:rFonts w:hint="cs"/>
          <w:rtl/>
          <w:lang w:bidi="he-IL"/>
        </w:rPr>
        <w:t xml:space="preserve">המוצעת </w:t>
      </w:r>
      <w:r w:rsidR="00EE5E37" w:rsidRPr="00D96661">
        <w:rPr>
          <w:rFonts w:hint="cs"/>
          <w:rtl/>
          <w:lang w:bidi="he-IL"/>
        </w:rPr>
        <w:t>ל</w:t>
      </w:r>
      <w:r w:rsidRPr="00D96661">
        <w:rPr>
          <w:rFonts w:hint="cs"/>
          <w:rtl/>
          <w:lang w:bidi="he-IL"/>
        </w:rPr>
        <w:t>מניעת הדרדרות בזקנים</w:t>
      </w:r>
      <w:r w:rsidR="00EE5E37" w:rsidRPr="00D96661">
        <w:rPr>
          <w:rFonts w:hint="cs"/>
          <w:rtl/>
          <w:lang w:bidi="he-IL"/>
        </w:rPr>
        <w:t xml:space="preserve"> מכוונת ל</w:t>
      </w:r>
      <w:r w:rsidR="00EE5E37" w:rsidRPr="00D96661">
        <w:rPr>
          <w:rtl/>
          <w:lang w:bidi="he-IL"/>
        </w:rPr>
        <w:t xml:space="preserve">הרחבת </w:t>
      </w:r>
      <w:r w:rsidR="00D06B74">
        <w:rPr>
          <w:rFonts w:hint="cs"/>
          <w:rtl/>
          <w:lang w:bidi="he-IL"/>
        </w:rPr>
        <w:t xml:space="preserve">היקף ומגוון </w:t>
      </w:r>
      <w:r w:rsidR="00EE5E37" w:rsidRPr="00D96661">
        <w:rPr>
          <w:rtl/>
          <w:lang w:bidi="he-IL"/>
        </w:rPr>
        <w:t>השירותים בחוק סיעוד וצביעת חלק מהגמלה לטובת שירותים מותאמים אישית לקידום</w:t>
      </w:r>
      <w:r w:rsidR="00EE5E37" w:rsidRPr="00D96661">
        <w:rPr>
          <w:rFonts w:hint="cs"/>
          <w:b/>
          <w:bCs/>
          <w:rtl/>
          <w:lang w:bidi="he-IL"/>
        </w:rPr>
        <w:t xml:space="preserve"> </w:t>
      </w:r>
      <w:r w:rsidR="00EE5E37" w:rsidRPr="00D96661">
        <w:rPr>
          <w:rtl/>
          <w:lang w:bidi="he-IL"/>
        </w:rPr>
        <w:t xml:space="preserve">תפקוד, משמעות, בריאות וחוסן כלכלי </w:t>
      </w:r>
      <w:r w:rsidR="00EE5E37" w:rsidRPr="00DF24CC">
        <w:rPr>
          <w:rtl/>
          <w:lang w:bidi="he-IL"/>
        </w:rPr>
        <w:t>ואישי</w:t>
      </w:r>
      <w:r w:rsidR="00EE5E37" w:rsidRPr="00DF24CC">
        <w:rPr>
          <w:rFonts w:hint="cs"/>
          <w:rtl/>
          <w:lang w:bidi="he-IL"/>
        </w:rPr>
        <w:t>.</w:t>
      </w:r>
    </w:p>
    <w:p w14:paraId="174D816E" w14:textId="492F64FF" w:rsidR="005A2368" w:rsidRDefault="00137A5D" w:rsidP="005A2368">
      <w:pPr>
        <w:bidi/>
        <w:spacing w:after="160" w:line="360" w:lineRule="auto"/>
        <w:rPr>
          <w:u w:val="single"/>
          <w:rtl/>
          <w:lang w:bidi="he-IL"/>
        </w:rPr>
      </w:pPr>
      <w:r w:rsidRPr="00137A5D">
        <w:rPr>
          <w:rFonts w:hint="cs"/>
          <w:rtl/>
          <w:lang w:bidi="he-IL"/>
        </w:rPr>
        <w:t xml:space="preserve">המדדים צריכים להקיף את </w:t>
      </w:r>
      <w:proofErr w:type="spellStart"/>
      <w:r w:rsidRPr="00137A5D">
        <w:rPr>
          <w:rFonts w:hint="cs"/>
          <w:rtl/>
          <w:lang w:bidi="he-IL"/>
        </w:rPr>
        <w:t>המ</w:t>
      </w:r>
      <w:r w:rsidR="00CE115B">
        <w:rPr>
          <w:rFonts w:hint="cs"/>
          <w:rtl/>
          <w:lang w:bidi="he-IL"/>
        </w:rPr>
        <w:t>י</w:t>
      </w:r>
      <w:r w:rsidRPr="00137A5D">
        <w:rPr>
          <w:rFonts w:hint="cs"/>
          <w:rtl/>
          <w:lang w:bidi="he-IL"/>
        </w:rPr>
        <w:t>מדים</w:t>
      </w:r>
      <w:proofErr w:type="spellEnd"/>
      <w:r w:rsidRPr="00137A5D">
        <w:rPr>
          <w:rFonts w:hint="cs"/>
          <w:rtl/>
          <w:lang w:bidi="he-IL"/>
        </w:rPr>
        <w:t xml:space="preserve"> השונים המשפיעים על הזדקנות מיטבית ודחיקת תלות תפקוד, תחלואה ו</w:t>
      </w:r>
      <w:r w:rsidR="00700FBD">
        <w:rPr>
          <w:rFonts w:hint="cs"/>
          <w:rtl/>
          <w:lang w:bidi="he-IL"/>
        </w:rPr>
        <w:t xml:space="preserve">כן </w:t>
      </w:r>
      <w:r w:rsidRPr="00137A5D">
        <w:rPr>
          <w:rFonts w:hint="cs"/>
          <w:rtl/>
          <w:lang w:bidi="he-IL"/>
        </w:rPr>
        <w:t>היבטים פסיכוסוציאליים</w:t>
      </w:r>
      <w:r w:rsidR="00700FBD">
        <w:rPr>
          <w:rFonts w:hint="cs"/>
          <w:rtl/>
          <w:lang w:bidi="he-IL"/>
        </w:rPr>
        <w:t xml:space="preserve"> כגון</w:t>
      </w:r>
      <w:r w:rsidRPr="00137A5D">
        <w:rPr>
          <w:rFonts w:hint="cs"/>
          <w:rtl/>
          <w:lang w:bidi="he-IL"/>
        </w:rPr>
        <w:t xml:space="preserve"> </w:t>
      </w:r>
      <w:r w:rsidRPr="00137A5D">
        <w:rPr>
          <w:rtl/>
          <w:lang w:bidi="he-IL"/>
        </w:rPr>
        <w:t>בדידות, רשת חברתית, השתתפות, משמעות</w:t>
      </w:r>
      <w:r w:rsidRPr="00137A5D">
        <w:rPr>
          <w:rFonts w:hint="cs"/>
          <w:rtl/>
          <w:lang w:bidi="he-IL"/>
        </w:rPr>
        <w:t xml:space="preserve">. ההיבט הכלכלי משמעותי והוא כמובן חלק ממפת המדדים להזדקנות מיטבית אך מכיוון שאין צפי לשינוי משמעותי בהיבט זה כתוצאה מתוכנית ההתערבות, </w:t>
      </w:r>
      <w:r w:rsidR="001C27A7" w:rsidRPr="000E7658">
        <w:rPr>
          <w:rFonts w:hint="cs"/>
          <w:rtl/>
          <w:lang w:bidi="he-IL"/>
        </w:rPr>
        <w:t xml:space="preserve">הוא </w:t>
      </w:r>
      <w:r w:rsidRPr="000E7658">
        <w:rPr>
          <w:rFonts w:hint="cs"/>
          <w:rtl/>
          <w:lang w:bidi="he-IL"/>
        </w:rPr>
        <w:t xml:space="preserve">נכלל </w:t>
      </w:r>
      <w:r w:rsidR="001066B0" w:rsidRPr="000E7658">
        <w:rPr>
          <w:rFonts w:hint="cs"/>
          <w:rtl/>
          <w:lang w:bidi="he-IL"/>
        </w:rPr>
        <w:t xml:space="preserve">כמדד מלווה </w:t>
      </w:r>
      <w:r w:rsidR="005613FA" w:rsidRPr="000E7658">
        <w:rPr>
          <w:rFonts w:hint="cs"/>
          <w:rtl/>
          <w:lang w:bidi="he-IL"/>
        </w:rPr>
        <w:t xml:space="preserve">לצורך דיוק תוכנית ההתערבות </w:t>
      </w:r>
      <w:r w:rsidR="001066B0" w:rsidRPr="000E7658">
        <w:rPr>
          <w:rFonts w:hint="cs"/>
          <w:rtl/>
          <w:lang w:bidi="he-IL"/>
        </w:rPr>
        <w:t>בלבד ולא כמדד תוצאה.</w:t>
      </w:r>
    </w:p>
    <w:p w14:paraId="3817169F" w14:textId="73080040" w:rsidR="00137A5D" w:rsidRPr="00137A5D" w:rsidRDefault="00137A5D" w:rsidP="005A2368">
      <w:pPr>
        <w:bidi/>
        <w:spacing w:after="160" w:line="360" w:lineRule="auto"/>
        <w:rPr>
          <w:u w:val="single"/>
          <w:rtl/>
          <w:lang w:bidi="he-IL"/>
        </w:rPr>
      </w:pPr>
      <w:r w:rsidRPr="00137A5D">
        <w:rPr>
          <w:rFonts w:hint="cs"/>
          <w:u w:val="single"/>
          <w:rtl/>
          <w:lang w:bidi="he-IL"/>
        </w:rPr>
        <w:t xml:space="preserve">עקרונות לבחירת </w:t>
      </w:r>
      <w:r w:rsidR="00B50C71">
        <w:rPr>
          <w:rFonts w:hint="cs"/>
          <w:u w:val="single"/>
          <w:rtl/>
          <w:lang w:bidi="he-IL"/>
        </w:rPr>
        <w:t>ה</w:t>
      </w:r>
      <w:r w:rsidRPr="00137A5D">
        <w:rPr>
          <w:rFonts w:hint="cs"/>
          <w:u w:val="single"/>
          <w:rtl/>
          <w:lang w:bidi="he-IL"/>
        </w:rPr>
        <w:t>מדדים</w:t>
      </w:r>
    </w:p>
    <w:p w14:paraId="68CBB51D" w14:textId="77777777" w:rsidR="00137A5D" w:rsidRPr="00137A5D" w:rsidRDefault="00137A5D" w:rsidP="00137A5D">
      <w:pPr>
        <w:bidi/>
        <w:spacing w:after="160" w:line="360" w:lineRule="auto"/>
        <w:rPr>
          <w:rtl/>
          <w:lang w:bidi="he-IL"/>
        </w:rPr>
      </w:pPr>
      <w:r w:rsidRPr="00137A5D">
        <w:rPr>
          <w:rFonts w:hint="cs"/>
          <w:rtl/>
          <w:lang w:bidi="he-IL"/>
        </w:rPr>
        <w:t>הוגדרו מספר עקרונות לבחירת המדדים:</w:t>
      </w:r>
    </w:p>
    <w:p w14:paraId="69F01431" w14:textId="6646EA49" w:rsidR="00137A5D" w:rsidRPr="00137A5D" w:rsidRDefault="00137A5D" w:rsidP="00137A5D">
      <w:pPr>
        <w:bidi/>
        <w:spacing w:after="160" w:line="360" w:lineRule="auto"/>
        <w:rPr>
          <w:rtl/>
          <w:lang w:bidi="he-IL"/>
        </w:rPr>
      </w:pPr>
      <w:r w:rsidRPr="00137A5D">
        <w:rPr>
          <w:rtl/>
          <w:lang w:bidi="he-IL"/>
        </w:rPr>
        <w:t xml:space="preserve">1. מסייעים לזיהוי </w:t>
      </w:r>
      <w:r w:rsidR="004A0C29">
        <w:rPr>
          <w:rFonts w:hint="cs"/>
          <w:rtl/>
          <w:lang w:bidi="he-IL"/>
        </w:rPr>
        <w:t>שלב ה</w:t>
      </w:r>
      <w:r w:rsidRPr="00137A5D">
        <w:rPr>
          <w:rtl/>
          <w:lang w:bidi="he-IL"/>
        </w:rPr>
        <w:t xml:space="preserve">כניסה </w:t>
      </w:r>
      <w:r w:rsidR="004A0C29">
        <w:rPr>
          <w:rFonts w:hint="cs"/>
          <w:rtl/>
          <w:lang w:bidi="he-IL"/>
        </w:rPr>
        <w:t xml:space="preserve">למצב </w:t>
      </w:r>
      <w:proofErr w:type="spellStart"/>
      <w:r w:rsidR="00E4567A">
        <w:rPr>
          <w:rFonts w:hint="cs"/>
          <w:rtl/>
          <w:lang w:bidi="he-IL"/>
        </w:rPr>
        <w:t>ה</w:t>
      </w:r>
      <w:r w:rsidRPr="00137A5D">
        <w:rPr>
          <w:rtl/>
          <w:lang w:bidi="he-IL"/>
        </w:rPr>
        <w:t>הדרדרות</w:t>
      </w:r>
      <w:proofErr w:type="spellEnd"/>
    </w:p>
    <w:p w14:paraId="3A4382E7" w14:textId="0ED1FF86" w:rsidR="00137A5D" w:rsidRPr="00137A5D" w:rsidRDefault="00137A5D" w:rsidP="00137A5D">
      <w:pPr>
        <w:bidi/>
        <w:spacing w:after="160" w:line="360" w:lineRule="auto"/>
        <w:rPr>
          <w:rtl/>
          <w:lang w:bidi="he-IL"/>
        </w:rPr>
      </w:pPr>
      <w:r w:rsidRPr="00137A5D">
        <w:rPr>
          <w:rtl/>
          <w:lang w:bidi="he-IL"/>
        </w:rPr>
        <w:lastRenderedPageBreak/>
        <w:t xml:space="preserve">2. רלוונטיים בקרב רמות </w:t>
      </w:r>
      <w:r w:rsidRPr="00137A5D">
        <w:rPr>
          <w:rFonts w:hint="cs"/>
          <w:rtl/>
          <w:lang w:bidi="he-IL"/>
        </w:rPr>
        <w:t>1-3</w:t>
      </w:r>
      <w:r w:rsidRPr="00137A5D">
        <w:rPr>
          <w:rtl/>
          <w:lang w:bidi="he-IL"/>
        </w:rPr>
        <w:t xml:space="preserve"> של גמלת סיעוד</w:t>
      </w:r>
      <w:r w:rsidRPr="00137A5D">
        <w:rPr>
          <w:rFonts w:hint="cs"/>
          <w:rtl/>
          <w:lang w:bidi="he-IL"/>
        </w:rPr>
        <w:t xml:space="preserve"> (קהל היעד של פיילוט </w:t>
      </w:r>
      <w:r w:rsidR="008C23FD">
        <w:rPr>
          <w:rFonts w:hint="cs"/>
          <w:rtl/>
          <w:lang w:bidi="he-IL"/>
        </w:rPr>
        <w:t>ה</w:t>
      </w:r>
      <w:r w:rsidRPr="00137A5D">
        <w:rPr>
          <w:rFonts w:hint="cs"/>
          <w:rtl/>
          <w:lang w:bidi="he-IL"/>
        </w:rPr>
        <w:t>תוכנית</w:t>
      </w:r>
      <w:r w:rsidR="008C23FD">
        <w:rPr>
          <w:rFonts w:hint="cs"/>
          <w:rtl/>
          <w:lang w:bidi="he-IL"/>
        </w:rPr>
        <w:t xml:space="preserve"> המוצעת</w:t>
      </w:r>
      <w:r w:rsidRPr="00137A5D">
        <w:rPr>
          <w:rFonts w:hint="cs"/>
          <w:rtl/>
          <w:lang w:bidi="he-IL"/>
        </w:rPr>
        <w:t xml:space="preserve"> </w:t>
      </w:r>
      <w:r w:rsidR="008C23FD">
        <w:rPr>
          <w:rFonts w:hint="cs"/>
          <w:rtl/>
          <w:lang w:bidi="he-IL"/>
        </w:rPr>
        <w:t>ל</w:t>
      </w:r>
      <w:r w:rsidRPr="00137A5D">
        <w:rPr>
          <w:rFonts w:hint="cs"/>
          <w:rtl/>
          <w:lang w:bidi="he-IL"/>
        </w:rPr>
        <w:t>מניעת הדרדרות)</w:t>
      </w:r>
    </w:p>
    <w:p w14:paraId="7DDB1A91" w14:textId="3A4276C2" w:rsidR="00BD28C2" w:rsidRDefault="00137A5D" w:rsidP="00BD28C2">
      <w:pPr>
        <w:bidi/>
        <w:spacing w:after="160" w:line="360" w:lineRule="auto"/>
        <w:rPr>
          <w:rtl/>
          <w:lang w:bidi="he-IL"/>
        </w:rPr>
      </w:pPr>
      <w:r w:rsidRPr="00137A5D">
        <w:rPr>
          <w:rtl/>
          <w:lang w:bidi="he-IL"/>
        </w:rPr>
        <w:t xml:space="preserve">3. </w:t>
      </w:r>
      <w:r w:rsidR="00F861FB">
        <w:rPr>
          <w:rFonts w:hint="cs"/>
          <w:rtl/>
          <w:lang w:bidi="he-IL"/>
        </w:rPr>
        <w:t xml:space="preserve">רלוונטיים </w:t>
      </w:r>
      <w:r w:rsidRPr="00137A5D">
        <w:rPr>
          <w:rtl/>
          <w:lang w:bidi="he-IL"/>
        </w:rPr>
        <w:t>לקבלת החלטה/התאמה של מענה למטופל</w:t>
      </w:r>
    </w:p>
    <w:p w14:paraId="1AB1354A" w14:textId="058A982B" w:rsidR="00137A5D" w:rsidRPr="00137A5D" w:rsidRDefault="00BD28C2" w:rsidP="00BD28C2">
      <w:pPr>
        <w:bidi/>
        <w:spacing w:after="160" w:line="360" w:lineRule="auto"/>
        <w:rPr>
          <w:rtl/>
          <w:lang w:bidi="he-IL"/>
        </w:rPr>
      </w:pPr>
      <w:r>
        <w:rPr>
          <w:rFonts w:hint="cs"/>
          <w:rtl/>
          <w:lang w:bidi="he-IL"/>
        </w:rPr>
        <w:t xml:space="preserve">4. </w:t>
      </w:r>
      <w:r w:rsidRPr="00BD28C2">
        <w:rPr>
          <w:rtl/>
          <w:lang w:bidi="he-IL"/>
        </w:rPr>
        <w:t>היררכיה ומודולריות במדידה - המדדים מחולקים לשלוש רמות לפי חשיבות והיתכנות יישום</w:t>
      </w:r>
      <w:r>
        <w:rPr>
          <w:rtl/>
          <w:lang w:bidi="he-IL"/>
        </w:rPr>
        <w:t>: מדדי חוב</w:t>
      </w:r>
      <w:r>
        <w:rPr>
          <w:rFonts w:hint="cs"/>
          <w:rtl/>
          <w:lang w:bidi="he-IL"/>
        </w:rPr>
        <w:t>ה,</w:t>
      </w:r>
      <w:r w:rsidRPr="00BD28C2">
        <w:t xml:space="preserve"> </w:t>
      </w:r>
      <w:r w:rsidRPr="00BD28C2">
        <w:rPr>
          <w:rtl/>
          <w:lang w:bidi="he-IL"/>
        </w:rPr>
        <w:t xml:space="preserve">מדדים מומלצים ומדדים מתקדמים. </w:t>
      </w:r>
      <w:r w:rsidR="00045138">
        <w:rPr>
          <w:rFonts w:hint="cs"/>
          <w:rtl/>
          <w:lang w:bidi="he-IL"/>
        </w:rPr>
        <w:t>סיווג זה</w:t>
      </w:r>
      <w:r w:rsidRPr="00BD28C2">
        <w:rPr>
          <w:rtl/>
          <w:lang w:bidi="he-IL"/>
        </w:rPr>
        <w:t xml:space="preserve"> </w:t>
      </w:r>
      <w:r w:rsidR="00045138">
        <w:rPr>
          <w:rFonts w:hint="cs"/>
          <w:rtl/>
          <w:lang w:bidi="he-IL"/>
        </w:rPr>
        <w:t>מ</w:t>
      </w:r>
      <w:r w:rsidRPr="00BD28C2">
        <w:rPr>
          <w:rtl/>
          <w:lang w:bidi="he-IL"/>
        </w:rPr>
        <w:t>אפשר יישום</w:t>
      </w:r>
      <w:r>
        <w:rPr>
          <w:rtl/>
          <w:lang w:bidi="he-IL"/>
        </w:rPr>
        <w:t xml:space="preserve"> הדרגתי ומיקוד במה שחשוב וישים.</w:t>
      </w:r>
      <w:r>
        <w:rPr>
          <w:rFonts w:hint="cs"/>
          <w:rtl/>
          <w:lang w:bidi="he-IL"/>
        </w:rPr>
        <w:t xml:space="preserve"> </w:t>
      </w:r>
      <w:r w:rsidR="00137A5D" w:rsidRPr="00137A5D">
        <w:rPr>
          <w:rFonts w:hint="cs"/>
          <w:rtl/>
          <w:lang w:bidi="he-IL"/>
        </w:rPr>
        <w:t xml:space="preserve">כל מדד שייבחר צריך להיבחן לפי העקרונות הבאים: </w:t>
      </w:r>
      <w:r w:rsidR="00137A5D" w:rsidRPr="00137A5D">
        <w:rPr>
          <w:rtl/>
          <w:lang w:bidi="he-IL"/>
        </w:rPr>
        <w:t xml:space="preserve"> </w:t>
      </w:r>
      <w:r w:rsidR="00137A5D" w:rsidRPr="00137A5D">
        <w:rPr>
          <w:rFonts w:hint="cs"/>
          <w:rtl/>
          <w:lang w:bidi="he-IL"/>
        </w:rPr>
        <w:t>קל</w:t>
      </w:r>
      <w:r w:rsidR="00C77F40">
        <w:rPr>
          <w:rFonts w:hint="cs"/>
          <w:rtl/>
          <w:lang w:bidi="he-IL"/>
        </w:rPr>
        <w:t>ות</w:t>
      </w:r>
      <w:r w:rsidR="00137A5D" w:rsidRPr="00137A5D">
        <w:rPr>
          <w:rFonts w:hint="cs"/>
          <w:rtl/>
          <w:lang w:bidi="he-IL"/>
        </w:rPr>
        <w:t xml:space="preserve"> </w:t>
      </w:r>
      <w:r w:rsidR="00C77F40">
        <w:rPr>
          <w:rFonts w:hint="cs"/>
          <w:rtl/>
          <w:lang w:bidi="he-IL"/>
        </w:rPr>
        <w:t>ה</w:t>
      </w:r>
      <w:r w:rsidR="00137A5D" w:rsidRPr="00137A5D">
        <w:rPr>
          <w:rFonts w:hint="cs"/>
          <w:rtl/>
          <w:lang w:bidi="he-IL"/>
        </w:rPr>
        <w:t xml:space="preserve">יישום, </w:t>
      </w:r>
      <w:r w:rsidR="00137A5D" w:rsidRPr="00137A5D">
        <w:rPr>
          <w:rtl/>
          <w:lang w:bidi="he-IL"/>
        </w:rPr>
        <w:t>עדיפות למדדים קיימים שנאספים באופן סיסטמתי/שוטף</w:t>
      </w:r>
      <w:r w:rsidR="00137A5D" w:rsidRPr="00137A5D">
        <w:rPr>
          <w:rFonts w:hint="cs"/>
          <w:rtl/>
          <w:lang w:bidi="he-IL"/>
        </w:rPr>
        <w:t xml:space="preserve">, </w:t>
      </w:r>
      <w:r w:rsidR="00137A5D" w:rsidRPr="00137A5D">
        <w:rPr>
          <w:rtl/>
          <w:lang w:bidi="he-IL"/>
        </w:rPr>
        <w:t xml:space="preserve">עדיפות למדדים </w:t>
      </w:r>
      <w:r w:rsidR="00013E5F">
        <w:rPr>
          <w:rFonts w:hint="cs"/>
          <w:rtl/>
          <w:lang w:bidi="he-IL"/>
        </w:rPr>
        <w:t>המאפשרים</w:t>
      </w:r>
      <w:r w:rsidR="00137A5D" w:rsidRPr="00137A5D">
        <w:rPr>
          <w:rtl/>
          <w:lang w:bidi="he-IL"/>
        </w:rPr>
        <w:t xml:space="preserve"> </w:t>
      </w:r>
      <w:r w:rsidR="00013E5F">
        <w:rPr>
          <w:rFonts w:hint="cs"/>
          <w:rtl/>
          <w:lang w:bidi="he-IL"/>
        </w:rPr>
        <w:t>הסקת</w:t>
      </w:r>
      <w:r w:rsidR="00137A5D" w:rsidRPr="00137A5D">
        <w:rPr>
          <w:rtl/>
          <w:lang w:bidi="he-IL"/>
        </w:rPr>
        <w:t xml:space="preserve"> צורך</w:t>
      </w:r>
      <w:r w:rsidR="00137A5D" w:rsidRPr="00137A5D">
        <w:rPr>
          <w:rFonts w:hint="cs"/>
          <w:rtl/>
          <w:lang w:bidi="he-IL"/>
        </w:rPr>
        <w:t xml:space="preserve"> או </w:t>
      </w:r>
      <w:r w:rsidR="00137A5D" w:rsidRPr="00137A5D">
        <w:rPr>
          <w:rtl/>
          <w:lang w:bidi="he-IL"/>
        </w:rPr>
        <w:t xml:space="preserve">מענה רלוונטי. </w:t>
      </w:r>
      <w:r w:rsidR="00B42185">
        <w:rPr>
          <w:rFonts w:hint="cs"/>
          <w:rtl/>
          <w:lang w:bidi="he-IL"/>
        </w:rPr>
        <w:t>בשלב זה הוגדרו מדדי חובה ומדדים מומלצים בלבד, בהמשך יוגדרו מדדים מתקדמים.</w:t>
      </w:r>
    </w:p>
    <w:p w14:paraId="1B561BB2" w14:textId="77777777" w:rsidR="00137A5D" w:rsidRPr="00137A5D" w:rsidRDefault="00137A5D" w:rsidP="00137A5D">
      <w:pPr>
        <w:bidi/>
        <w:spacing w:after="160" w:line="360" w:lineRule="auto"/>
        <w:rPr>
          <w:u w:val="single"/>
          <w:rtl/>
          <w:lang w:bidi="he-IL"/>
        </w:rPr>
      </w:pPr>
      <w:r w:rsidRPr="00137A5D">
        <w:rPr>
          <w:rFonts w:hint="cs"/>
          <w:u w:val="single"/>
          <w:rtl/>
          <w:lang w:bidi="he-IL"/>
        </w:rPr>
        <w:t>תהליך</w:t>
      </w:r>
    </w:p>
    <w:p w14:paraId="51713DE6" w14:textId="0C466FFD" w:rsidR="00137A5D" w:rsidRPr="00551359" w:rsidRDefault="00137A5D" w:rsidP="00551359">
      <w:pPr>
        <w:bidi/>
        <w:spacing w:after="160" w:line="360" w:lineRule="auto"/>
        <w:rPr>
          <w:rtl/>
          <w:lang w:bidi="he-IL"/>
        </w:rPr>
      </w:pPr>
      <w:commentRangeStart w:id="0"/>
      <w:r w:rsidRPr="00137A5D">
        <w:rPr>
          <w:rFonts w:hint="cs"/>
          <w:rtl/>
          <w:lang w:bidi="he-IL"/>
        </w:rPr>
        <w:t>נערכו</w:t>
      </w:r>
      <w:commentRangeEnd w:id="0"/>
      <w:r w:rsidR="009120EB">
        <w:rPr>
          <w:rStyle w:val="ab"/>
          <w:rtl/>
        </w:rPr>
        <w:commentReference w:id="0"/>
      </w:r>
      <w:r w:rsidRPr="00137A5D">
        <w:rPr>
          <w:rFonts w:hint="cs"/>
          <w:rtl/>
          <w:lang w:bidi="he-IL"/>
        </w:rPr>
        <w:t xml:space="preserve"> מספר פגישות של הצוות לדיון על תהליך בחירת המדדים ורעיונות למדדים אפשריים</w:t>
      </w:r>
      <w:r w:rsidR="00F9117D">
        <w:rPr>
          <w:rFonts w:hint="cs"/>
          <w:rtl/>
          <w:lang w:bidi="he-IL"/>
        </w:rPr>
        <w:t>.</w:t>
      </w:r>
      <w:r w:rsidRPr="00137A5D">
        <w:rPr>
          <w:rFonts w:hint="cs"/>
          <w:rtl/>
          <w:lang w:bidi="he-IL"/>
        </w:rPr>
        <w:t xml:space="preserve"> בהמשך התקיימו פגישות פרטניות של צוות ההיגוי עם כל אחד מהארגונים החברים בצוות כדי להגדיר מדדים העונים על העקרונו</w:t>
      </w:r>
      <w:r w:rsidRPr="00137A5D">
        <w:rPr>
          <w:rFonts w:hint="eastAsia"/>
          <w:rtl/>
          <w:lang w:bidi="he-IL"/>
        </w:rPr>
        <w:t>ת</w:t>
      </w:r>
      <w:r w:rsidRPr="00137A5D">
        <w:rPr>
          <w:rFonts w:hint="cs"/>
          <w:rtl/>
          <w:lang w:bidi="he-IL"/>
        </w:rPr>
        <w:t xml:space="preserve"> שהוגדרו </w:t>
      </w:r>
      <w:r w:rsidR="00EB70A2">
        <w:rPr>
          <w:rFonts w:hint="cs"/>
          <w:rtl/>
          <w:lang w:bidi="he-IL"/>
        </w:rPr>
        <w:t xml:space="preserve">ואשר </w:t>
      </w:r>
      <w:r w:rsidR="00EB70A2" w:rsidRPr="00EB70A2">
        <w:rPr>
          <w:rtl/>
          <w:lang w:bidi="he-IL"/>
        </w:rPr>
        <w:t>ניתנים למדידה על ידי הארגון</w:t>
      </w:r>
      <w:r w:rsidR="00551359">
        <w:rPr>
          <w:rFonts w:hint="cs"/>
          <w:rtl/>
          <w:lang w:bidi="he-IL"/>
        </w:rPr>
        <w:t xml:space="preserve">. </w:t>
      </w:r>
      <w:r w:rsidR="00551359" w:rsidRPr="00551359">
        <w:rPr>
          <w:rtl/>
          <w:lang w:bidi="he-IL"/>
        </w:rPr>
        <w:t xml:space="preserve">לאחר מכן התקיימו פגישות נוספות של כל צוות </w:t>
      </w:r>
      <w:r w:rsidR="00F9117D" w:rsidRPr="00551359">
        <w:rPr>
          <w:rtl/>
          <w:lang w:bidi="he-IL"/>
        </w:rPr>
        <w:t>המ</w:t>
      </w:r>
      <w:r w:rsidR="00F9117D">
        <w:rPr>
          <w:rFonts w:hint="cs"/>
          <w:rtl/>
          <w:lang w:bidi="he-IL"/>
        </w:rPr>
        <w:t>ד</w:t>
      </w:r>
      <w:r w:rsidR="00F9117D" w:rsidRPr="00551359">
        <w:rPr>
          <w:rtl/>
          <w:lang w:bidi="he-IL"/>
        </w:rPr>
        <w:t xml:space="preserve">דים </w:t>
      </w:r>
      <w:r w:rsidR="00551359" w:rsidRPr="00551359">
        <w:rPr>
          <w:rtl/>
          <w:lang w:bidi="he-IL"/>
        </w:rPr>
        <w:t xml:space="preserve">יחד כדי להגיע להסכמה על </w:t>
      </w:r>
      <w:r w:rsidR="00551359" w:rsidRPr="00551359">
        <w:rPr>
          <w:lang w:bidi="he-IL"/>
        </w:rPr>
        <w:t>"</w:t>
      </w:r>
      <w:r w:rsidR="00551359" w:rsidRPr="00551359">
        <w:rPr>
          <w:rtl/>
          <w:lang w:bidi="he-IL"/>
        </w:rPr>
        <w:t>מדדי החובה</w:t>
      </w:r>
      <w:r w:rsidR="001F0D15">
        <w:rPr>
          <w:rFonts w:hint="cs"/>
          <w:rtl/>
          <w:lang w:bidi="he-IL"/>
        </w:rPr>
        <w:t>.</w:t>
      </w:r>
      <w:r w:rsidR="00551359" w:rsidRPr="00551359">
        <w:rPr>
          <w:lang w:bidi="he-IL"/>
        </w:rPr>
        <w:t>"</w:t>
      </w:r>
    </w:p>
    <w:p w14:paraId="2E90FAB8" w14:textId="77777777" w:rsidR="00EF4D05" w:rsidRPr="00EF4D05" w:rsidRDefault="00EF4D05" w:rsidP="00EF4D05">
      <w:pPr>
        <w:bidi/>
        <w:spacing w:after="160" w:line="360" w:lineRule="auto"/>
        <w:rPr>
          <w:u w:val="single"/>
          <w:lang w:bidi="he-IL"/>
        </w:rPr>
      </w:pPr>
      <w:r w:rsidRPr="00EF4D05">
        <w:rPr>
          <w:u w:val="single"/>
          <w:rtl/>
          <w:lang w:bidi="he-IL"/>
        </w:rPr>
        <w:t>דרישות בסיס למערכת המידע התומכת</w:t>
      </w:r>
    </w:p>
    <w:p w14:paraId="0AEF33E6" w14:textId="2DEA499D" w:rsidR="00EF4D05" w:rsidRPr="00EF4D05" w:rsidRDefault="00EF4D05" w:rsidP="00932C5D">
      <w:pPr>
        <w:numPr>
          <w:ilvl w:val="0"/>
          <w:numId w:val="39"/>
        </w:numPr>
        <w:bidi/>
        <w:spacing w:after="160" w:line="276" w:lineRule="auto"/>
        <w:rPr>
          <w:lang w:bidi="he-IL"/>
        </w:rPr>
      </w:pPr>
      <w:r w:rsidRPr="00EF4D05">
        <w:rPr>
          <w:rtl/>
          <w:lang w:bidi="he-IL"/>
        </w:rPr>
        <w:t xml:space="preserve">ממשקי העברת מידע </w:t>
      </w:r>
      <w:r w:rsidR="00932C5D">
        <w:rPr>
          <w:rFonts w:hint="cs"/>
          <w:rtl/>
          <w:lang w:bidi="he-IL"/>
        </w:rPr>
        <w:t xml:space="preserve">שוטפים </w:t>
      </w:r>
      <w:r w:rsidRPr="00EF4D05">
        <w:rPr>
          <w:rtl/>
          <w:lang w:bidi="he-IL"/>
        </w:rPr>
        <w:t>מהמערכות הקיימות של כל גורם</w:t>
      </w:r>
      <w:r w:rsidR="00CD23F3">
        <w:rPr>
          <w:rFonts w:hint="cs"/>
          <w:rtl/>
          <w:lang w:bidi="he-IL"/>
        </w:rPr>
        <w:t>, בהתאם לכללי אבטחת המידע</w:t>
      </w:r>
    </w:p>
    <w:p w14:paraId="15A6A3DF" w14:textId="77777777" w:rsidR="00EF4D05" w:rsidRPr="00EF4D05" w:rsidRDefault="00EF4D05" w:rsidP="004628F5">
      <w:pPr>
        <w:numPr>
          <w:ilvl w:val="0"/>
          <w:numId w:val="39"/>
        </w:numPr>
        <w:bidi/>
        <w:spacing w:after="160" w:line="276" w:lineRule="auto"/>
        <w:rPr>
          <w:lang w:bidi="he-IL"/>
        </w:rPr>
      </w:pPr>
      <w:r w:rsidRPr="00EF4D05">
        <w:rPr>
          <w:rtl/>
          <w:lang w:bidi="he-IL"/>
        </w:rPr>
        <w:t>רמות הרשאה מדורגות לגישה למידע בהתאם לתפקיד ולצורך</w:t>
      </w:r>
    </w:p>
    <w:p w14:paraId="34E96706" w14:textId="0786273C" w:rsidR="00EF4D05" w:rsidRPr="00EF4D05" w:rsidRDefault="00EF4D05" w:rsidP="006707B3">
      <w:pPr>
        <w:numPr>
          <w:ilvl w:val="0"/>
          <w:numId w:val="39"/>
        </w:numPr>
        <w:bidi/>
        <w:spacing w:after="160" w:line="276" w:lineRule="auto"/>
        <w:rPr>
          <w:lang w:bidi="he-IL"/>
        </w:rPr>
      </w:pPr>
      <w:r w:rsidRPr="00EF4D05">
        <w:rPr>
          <w:rtl/>
          <w:lang w:bidi="he-IL"/>
        </w:rPr>
        <w:t>מודול התר</w:t>
      </w:r>
      <w:r w:rsidR="006707B3">
        <w:rPr>
          <w:rtl/>
          <w:lang w:bidi="he-IL"/>
        </w:rPr>
        <w:t>עות בזמן אמת לאירועים קריטיים (</w:t>
      </w:r>
      <w:r w:rsidR="005F1AA4">
        <w:rPr>
          <w:rFonts w:hint="cs"/>
          <w:rtl/>
          <w:lang w:bidi="he-IL"/>
        </w:rPr>
        <w:t xml:space="preserve">לדוג': </w:t>
      </w:r>
      <w:r w:rsidRPr="00EF4D05">
        <w:rPr>
          <w:rtl/>
          <w:lang w:bidi="he-IL"/>
        </w:rPr>
        <w:t>התאלמנות)</w:t>
      </w:r>
    </w:p>
    <w:p w14:paraId="79220FD1" w14:textId="484723AE" w:rsidR="00EF4D05" w:rsidRPr="00EF4D05" w:rsidRDefault="00EF4D05" w:rsidP="004628F5">
      <w:pPr>
        <w:numPr>
          <w:ilvl w:val="0"/>
          <w:numId w:val="39"/>
        </w:numPr>
        <w:bidi/>
        <w:spacing w:after="160" w:line="276" w:lineRule="auto"/>
        <w:rPr>
          <w:lang w:bidi="he-IL"/>
        </w:rPr>
      </w:pPr>
      <w:r w:rsidRPr="00EF4D05">
        <w:rPr>
          <w:rtl/>
          <w:lang w:bidi="he-IL"/>
        </w:rPr>
        <w:t xml:space="preserve">ממשק הזנה ידידותי למתאמות שירות לתיעוד </w:t>
      </w:r>
      <w:r w:rsidR="00EF33F4">
        <w:rPr>
          <w:rFonts w:hint="cs"/>
          <w:rtl/>
          <w:lang w:bidi="he-IL"/>
        </w:rPr>
        <w:t>ה</w:t>
      </w:r>
      <w:r w:rsidRPr="00EF4D05">
        <w:rPr>
          <w:rtl/>
          <w:lang w:bidi="he-IL"/>
        </w:rPr>
        <w:t>הערכות בבית</w:t>
      </w:r>
    </w:p>
    <w:p w14:paraId="2AC5BF6F" w14:textId="77777777" w:rsidR="00EF4D05" w:rsidRPr="00EF4D05" w:rsidRDefault="00EF4D05" w:rsidP="004628F5">
      <w:pPr>
        <w:numPr>
          <w:ilvl w:val="0"/>
          <w:numId w:val="39"/>
        </w:numPr>
        <w:bidi/>
        <w:spacing w:after="160" w:line="276" w:lineRule="auto"/>
        <w:rPr>
          <w:lang w:bidi="he-IL"/>
        </w:rPr>
      </w:pPr>
      <w:r w:rsidRPr="00EF4D05">
        <w:rPr>
          <w:rtl/>
          <w:lang w:bidi="he-IL"/>
        </w:rPr>
        <w:t>יכולות אנליטיות להפקת דוחות מותאמים לכל רמת ניהול</w:t>
      </w:r>
    </w:p>
    <w:p w14:paraId="7F4DDE8F" w14:textId="7996C08A" w:rsidR="00EF4D05" w:rsidRPr="00EF4D05" w:rsidRDefault="00EF4D05" w:rsidP="004628F5">
      <w:pPr>
        <w:numPr>
          <w:ilvl w:val="0"/>
          <w:numId w:val="39"/>
        </w:numPr>
        <w:bidi/>
        <w:spacing w:after="160" w:line="276" w:lineRule="auto"/>
        <w:rPr>
          <w:lang w:bidi="he-IL"/>
        </w:rPr>
      </w:pPr>
      <w:r w:rsidRPr="00EF4D05">
        <w:rPr>
          <w:rtl/>
          <w:lang w:bidi="he-IL"/>
        </w:rPr>
        <w:t>תמיכה בתצוגה ויזואלית של מגמות והתקדמות לאורך זמן</w:t>
      </w:r>
      <w:r>
        <w:rPr>
          <w:rFonts w:hint="cs"/>
          <w:rtl/>
          <w:lang w:bidi="he-IL"/>
        </w:rPr>
        <w:t>.</w:t>
      </w:r>
    </w:p>
    <w:p w14:paraId="00609047" w14:textId="77777777" w:rsidR="00137A5D" w:rsidRPr="00EF4D05" w:rsidRDefault="00137A5D" w:rsidP="00137A5D">
      <w:pPr>
        <w:bidi/>
        <w:spacing w:after="160" w:line="360" w:lineRule="auto"/>
        <w:rPr>
          <w:rtl/>
          <w:lang w:bidi="he-IL"/>
        </w:rPr>
      </w:pPr>
    </w:p>
    <w:p w14:paraId="206F35C6" w14:textId="77777777" w:rsidR="005A2368" w:rsidRDefault="005A2368" w:rsidP="00137A5D">
      <w:pPr>
        <w:bidi/>
        <w:spacing w:after="160" w:line="360" w:lineRule="auto"/>
        <w:rPr>
          <w:u w:val="single"/>
          <w:rtl/>
          <w:lang w:bidi="he-IL"/>
        </w:rPr>
      </w:pPr>
    </w:p>
    <w:p w14:paraId="5FD8C9C8" w14:textId="77777777" w:rsidR="005A2368" w:rsidRDefault="005A2368" w:rsidP="005A2368">
      <w:pPr>
        <w:bidi/>
        <w:spacing w:after="160" w:line="360" w:lineRule="auto"/>
        <w:rPr>
          <w:u w:val="single"/>
          <w:rtl/>
          <w:lang w:bidi="he-IL"/>
        </w:rPr>
      </w:pPr>
    </w:p>
    <w:p w14:paraId="1901F9FC" w14:textId="77777777" w:rsidR="005A2368" w:rsidRDefault="005A2368" w:rsidP="005A2368">
      <w:pPr>
        <w:bidi/>
        <w:spacing w:after="160" w:line="360" w:lineRule="auto"/>
        <w:rPr>
          <w:u w:val="single"/>
          <w:rtl/>
          <w:lang w:bidi="he-IL"/>
        </w:rPr>
      </w:pPr>
    </w:p>
    <w:p w14:paraId="138BA09A" w14:textId="70425443" w:rsidR="00137A5D" w:rsidRDefault="00137A5D" w:rsidP="005A2368">
      <w:pPr>
        <w:bidi/>
        <w:spacing w:after="160" w:line="360" w:lineRule="auto"/>
        <w:rPr>
          <w:u w:val="single"/>
          <w:rtl/>
          <w:lang w:bidi="he-IL"/>
        </w:rPr>
      </w:pPr>
      <w:r w:rsidRPr="00137A5D">
        <w:rPr>
          <w:rFonts w:hint="cs"/>
          <w:u w:val="single"/>
          <w:rtl/>
          <w:lang w:bidi="he-IL"/>
        </w:rPr>
        <w:t>המדדים</w:t>
      </w:r>
      <w:r w:rsidRPr="00137A5D">
        <w:rPr>
          <w:rFonts w:hint="cs"/>
          <w:u w:val="single"/>
          <w:rtl/>
          <w:lang w:bidi="he-IL"/>
        </w:rPr>
        <w:t xml:space="preserve"> </w:t>
      </w:r>
    </w:p>
    <w:p w14:paraId="46673F75" w14:textId="77777777" w:rsidR="002C0C9F" w:rsidRDefault="002C0C9F" w:rsidP="002C0C9F">
      <w:pPr>
        <w:bidi/>
        <w:spacing w:after="160" w:line="360" w:lineRule="auto"/>
        <w:rPr>
          <w:b/>
          <w:bCs/>
          <w:u w:val="single"/>
          <w:rtl/>
          <w:lang w:bidi="he-IL"/>
        </w:rPr>
      </w:pPr>
      <w:r w:rsidRPr="002C0C9F">
        <w:rPr>
          <w:b/>
          <w:bCs/>
          <w:u w:val="single"/>
          <w:rtl/>
          <w:lang w:bidi="he-IL"/>
        </w:rPr>
        <w:t>אחריות וניטור מדדים לפי גורמים מעורבים</w:t>
      </w:r>
    </w:p>
    <w:tbl>
      <w:tblPr>
        <w:tblStyle w:val="11"/>
        <w:tblW w:w="0" w:type="auto"/>
        <w:jc w:val="right"/>
        <w:tblLook w:val="04A0" w:firstRow="1" w:lastRow="0" w:firstColumn="1" w:lastColumn="0" w:noHBand="0" w:noVBand="1"/>
      </w:tblPr>
      <w:tblGrid>
        <w:gridCol w:w="1608"/>
        <w:gridCol w:w="1823"/>
        <w:gridCol w:w="2444"/>
        <w:gridCol w:w="1878"/>
        <w:gridCol w:w="1257"/>
      </w:tblGrid>
      <w:tr w:rsidR="003260DF" w:rsidRPr="00D076BC" w14:paraId="431B8E47" w14:textId="77777777" w:rsidTr="004628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hideMark/>
          </w:tcPr>
          <w:p w14:paraId="5B2AE549" w14:textId="77777777" w:rsidR="003260DF" w:rsidRPr="00D076BC" w:rsidRDefault="003260DF" w:rsidP="006A04DD">
            <w:pPr>
              <w:bidi/>
              <w:jc w:val="center"/>
              <w:rPr>
                <w:rFonts w:asciiTheme="minorBidi" w:eastAsia="Times New Roman" w:hAnsiTheme="minorBidi" w:cstheme="minorBidi"/>
                <w:lang w:bidi="he-IL"/>
              </w:rPr>
            </w:pPr>
            <w:r w:rsidRPr="00D076BC">
              <w:rPr>
                <w:rFonts w:asciiTheme="minorBidi" w:eastAsia="Times New Roman" w:hAnsiTheme="minorBidi" w:cstheme="minorBidi"/>
                <w:rtl/>
                <w:lang w:bidi="he-IL"/>
              </w:rPr>
              <w:t>תדירות</w:t>
            </w:r>
          </w:p>
        </w:tc>
        <w:tc>
          <w:tcPr>
            <w:tcW w:w="1837" w:type="dxa"/>
            <w:hideMark/>
          </w:tcPr>
          <w:p w14:paraId="17AB1643" w14:textId="77777777" w:rsidR="003260DF" w:rsidRPr="00D076BC" w:rsidRDefault="003260DF" w:rsidP="006A04D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lang w:bidi="he-IL"/>
              </w:rPr>
            </w:pPr>
            <w:r w:rsidRPr="00D076BC">
              <w:rPr>
                <w:rFonts w:asciiTheme="minorBidi" w:eastAsia="Times New Roman" w:hAnsiTheme="minorBidi" w:cstheme="minorBidi"/>
                <w:rtl/>
                <w:lang w:bidi="he-IL"/>
              </w:rPr>
              <w:t>אופן המדידה</w:t>
            </w:r>
          </w:p>
        </w:tc>
        <w:tc>
          <w:tcPr>
            <w:tcW w:w="2488" w:type="dxa"/>
          </w:tcPr>
          <w:p w14:paraId="1981BBAB" w14:textId="77777777" w:rsidR="003260DF" w:rsidRPr="00D076BC" w:rsidRDefault="003260DF" w:rsidP="006A04D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rtl/>
                <w:lang w:bidi="he-IL"/>
              </w:rPr>
            </w:pPr>
            <w:r w:rsidRPr="00D076BC">
              <w:rPr>
                <w:rFonts w:asciiTheme="minorBidi" w:eastAsia="Times New Roman" w:hAnsiTheme="minorBidi" w:cstheme="minorBidi"/>
                <w:rtl/>
                <w:lang w:bidi="he-IL"/>
              </w:rPr>
              <w:t xml:space="preserve">סוג המדד </w:t>
            </w:r>
          </w:p>
        </w:tc>
        <w:tc>
          <w:tcPr>
            <w:tcW w:w="1804" w:type="dxa"/>
            <w:hideMark/>
          </w:tcPr>
          <w:p w14:paraId="210952DC" w14:textId="77777777" w:rsidR="003260DF" w:rsidRPr="00D076BC" w:rsidRDefault="003260DF" w:rsidP="006A04D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lang w:bidi="he-IL"/>
              </w:rPr>
            </w:pPr>
            <w:r w:rsidRPr="00D076BC">
              <w:rPr>
                <w:rFonts w:asciiTheme="minorBidi" w:eastAsia="Times New Roman" w:hAnsiTheme="minorBidi" w:cstheme="minorBidi"/>
                <w:rtl/>
                <w:lang w:bidi="he-IL"/>
              </w:rPr>
              <w:t>מדדים באחריותו</w:t>
            </w:r>
          </w:p>
        </w:tc>
        <w:tc>
          <w:tcPr>
            <w:tcW w:w="1257" w:type="dxa"/>
            <w:hideMark/>
          </w:tcPr>
          <w:p w14:paraId="7DBC7D30" w14:textId="77777777" w:rsidR="003260DF" w:rsidRPr="00D076BC" w:rsidRDefault="003260DF" w:rsidP="006A04D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rtl/>
                <w:lang w:bidi="he-IL"/>
              </w:rPr>
            </w:pPr>
            <w:r w:rsidRPr="00D076BC">
              <w:rPr>
                <w:rFonts w:asciiTheme="minorBidi" w:eastAsia="Times New Roman" w:hAnsiTheme="minorBidi" w:cstheme="minorBidi"/>
                <w:rtl/>
                <w:lang w:bidi="he-IL"/>
              </w:rPr>
              <w:t>גורם אחראי</w:t>
            </w:r>
          </w:p>
        </w:tc>
      </w:tr>
      <w:tr w:rsidR="003260DF" w:rsidRPr="00D076BC" w14:paraId="0AFB84DC" w14:textId="77777777" w:rsidTr="004628F5">
        <w:trPr>
          <w:trHeight w:val="57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  <w:hideMark/>
          </w:tcPr>
          <w:p w14:paraId="132E0CBE" w14:textId="77777777" w:rsidR="003260DF" w:rsidRPr="00D076BC" w:rsidRDefault="003260DF" w:rsidP="003260DF">
            <w:pPr>
              <w:pStyle w:val="a7"/>
              <w:numPr>
                <w:ilvl w:val="0"/>
                <w:numId w:val="34"/>
              </w:numPr>
              <w:rPr>
                <w:rFonts w:asciiTheme="minorBidi" w:eastAsia="Times New Roman" w:hAnsiTheme="minorBidi"/>
                <w:b w:val="0"/>
                <w:bCs w:val="0"/>
              </w:rPr>
            </w:pPr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lastRenderedPageBreak/>
              <w:t xml:space="preserve">בכניסה </w:t>
            </w:r>
            <w:proofErr w:type="spellStart"/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>לתכנית</w:t>
            </w:r>
            <w:proofErr w:type="spellEnd"/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 xml:space="preserve"> </w:t>
            </w:r>
          </w:p>
        </w:tc>
        <w:tc>
          <w:tcPr>
            <w:tcW w:w="1837" w:type="dxa"/>
            <w:vMerge w:val="restart"/>
            <w:vAlign w:val="center"/>
            <w:hideMark/>
          </w:tcPr>
          <w:p w14:paraId="68AB8B6B" w14:textId="77777777" w:rsidR="003260DF" w:rsidRPr="00D076BC" w:rsidRDefault="003260DF" w:rsidP="003260DF">
            <w:pPr>
              <w:pStyle w:val="a7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מערכות מידע קיימות </w:t>
            </w:r>
          </w:p>
          <w:p w14:paraId="18108322" w14:textId="77777777" w:rsidR="003260DF" w:rsidRPr="00D076BC" w:rsidRDefault="003260DF" w:rsidP="003260DF">
            <w:pPr>
              <w:pStyle w:val="a7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שיתוף מידע למערכת הדיגיטלית</w:t>
            </w:r>
          </w:p>
        </w:tc>
        <w:tc>
          <w:tcPr>
            <w:tcW w:w="2488" w:type="dxa"/>
          </w:tcPr>
          <w:p w14:paraId="4C835B1C" w14:textId="77777777" w:rsidR="003260DF" w:rsidRPr="00D076BC" w:rsidRDefault="003260DF" w:rsidP="003260DF">
            <w:pPr>
              <w:pStyle w:val="a7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מדד מלווה לדיוק תוכנית ההתערבות</w:t>
            </w:r>
          </w:p>
        </w:tc>
        <w:tc>
          <w:tcPr>
            <w:tcW w:w="1804" w:type="dxa"/>
            <w:vAlign w:val="center"/>
            <w:hideMark/>
          </w:tcPr>
          <w:p w14:paraId="664B1E02" w14:textId="08F47253" w:rsidR="003260DF" w:rsidRPr="00D076BC" w:rsidRDefault="003260DF" w:rsidP="008B7097">
            <w:pPr>
              <w:pStyle w:val="a7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רמת הכנסה</w:t>
            </w:r>
            <w:r w:rsidR="008B7097">
              <w:rPr>
                <w:rFonts w:asciiTheme="minorBidi" w:eastAsia="Times New Roman" w:hAnsiTheme="minorBidi" w:hint="cs"/>
                <w:rtl/>
              </w:rPr>
              <w:t>-מופחת/</w:t>
            </w:r>
            <w:r w:rsidR="008B7097" w:rsidRPr="008B7097">
              <w:rPr>
                <w:rFonts w:asciiTheme="minorBidi" w:eastAsia="Times New Roman" w:hAnsiTheme="minorBidi" w:hint="cs"/>
                <w:rtl/>
              </w:rPr>
              <w:t>השלמת הכנסה</w:t>
            </w:r>
          </w:p>
        </w:tc>
        <w:tc>
          <w:tcPr>
            <w:tcW w:w="1257" w:type="dxa"/>
            <w:vMerge w:val="restart"/>
            <w:vAlign w:val="center"/>
            <w:hideMark/>
          </w:tcPr>
          <w:p w14:paraId="6ACB0E96" w14:textId="77777777" w:rsidR="003260DF" w:rsidRPr="00D076BC" w:rsidRDefault="003260DF" w:rsidP="006A04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lang w:bidi="he-IL"/>
              </w:rPr>
            </w:pPr>
            <w:r w:rsidRPr="00D076BC"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  <w:t>המוסד לביטוח לאומי</w:t>
            </w:r>
          </w:p>
        </w:tc>
      </w:tr>
      <w:tr w:rsidR="003260DF" w:rsidRPr="00D076BC" w14:paraId="7A067421" w14:textId="77777777" w:rsidTr="004628F5">
        <w:trPr>
          <w:trHeight w:val="572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6E24A2D8" w14:textId="3BA78181" w:rsidR="003260DF" w:rsidRPr="00D076BC" w:rsidRDefault="006C5195" w:rsidP="003260DF">
            <w:pPr>
              <w:pStyle w:val="a7"/>
              <w:numPr>
                <w:ilvl w:val="0"/>
                <w:numId w:val="40"/>
              </w:numPr>
              <w:ind w:left="223" w:hanging="223"/>
              <w:rPr>
                <w:rFonts w:asciiTheme="minorBidi" w:eastAsia="Times New Roman" w:hAnsiTheme="minorBidi"/>
                <w:b w:val="0"/>
                <w:bCs w:val="0"/>
                <w:rtl/>
              </w:rPr>
            </w:pPr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>התר</w:t>
            </w:r>
            <w:r>
              <w:rPr>
                <w:rFonts w:asciiTheme="minorBidi" w:eastAsia="Times New Roman" w:hAnsiTheme="minorBidi" w:hint="cs"/>
                <w:b w:val="0"/>
                <w:bCs w:val="0"/>
                <w:rtl/>
              </w:rPr>
              <w:t>ע</w:t>
            </w:r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 xml:space="preserve">ות </w:t>
            </w:r>
            <w:r w:rsidR="003260DF"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>בזמן אמת</w:t>
            </w:r>
          </w:p>
        </w:tc>
        <w:tc>
          <w:tcPr>
            <w:tcW w:w="1837" w:type="dxa"/>
            <w:vMerge/>
            <w:vAlign w:val="center"/>
          </w:tcPr>
          <w:p w14:paraId="0E8817C8" w14:textId="77777777" w:rsidR="003260DF" w:rsidRPr="00D076BC" w:rsidRDefault="003260DF" w:rsidP="003260DF">
            <w:pPr>
              <w:pStyle w:val="a7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</w:p>
        </w:tc>
        <w:tc>
          <w:tcPr>
            <w:tcW w:w="2488" w:type="dxa"/>
          </w:tcPr>
          <w:p w14:paraId="160508EF" w14:textId="77777777" w:rsidR="003260DF" w:rsidRPr="00D076BC" w:rsidRDefault="003260DF" w:rsidP="003260DF">
            <w:pPr>
              <w:pStyle w:val="a7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מדד תוצאה </w:t>
            </w:r>
          </w:p>
        </w:tc>
        <w:tc>
          <w:tcPr>
            <w:tcW w:w="1804" w:type="dxa"/>
            <w:vAlign w:val="center"/>
          </w:tcPr>
          <w:p w14:paraId="5A3471EB" w14:textId="77777777" w:rsidR="003260DF" w:rsidRPr="00D076BC" w:rsidRDefault="003260DF" w:rsidP="003260DF">
            <w:pPr>
              <w:pStyle w:val="a7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קצב מעבר בין רמות זכאות </w:t>
            </w:r>
          </w:p>
        </w:tc>
        <w:tc>
          <w:tcPr>
            <w:tcW w:w="1257" w:type="dxa"/>
            <w:vMerge/>
            <w:vAlign w:val="center"/>
          </w:tcPr>
          <w:p w14:paraId="29032DF2" w14:textId="77777777" w:rsidR="003260DF" w:rsidRPr="00D076BC" w:rsidRDefault="003260DF" w:rsidP="006A04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</w:pPr>
          </w:p>
        </w:tc>
      </w:tr>
      <w:tr w:rsidR="003260DF" w:rsidRPr="00D076BC" w14:paraId="0801030F" w14:textId="77777777" w:rsidTr="004628F5">
        <w:trPr>
          <w:trHeight w:val="447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64A2004F" w14:textId="242012BF" w:rsidR="003260DF" w:rsidRPr="00D076BC" w:rsidRDefault="00C04E0A" w:rsidP="003260DF">
            <w:pPr>
              <w:pStyle w:val="a7"/>
              <w:numPr>
                <w:ilvl w:val="0"/>
                <w:numId w:val="34"/>
              </w:numPr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>התר</w:t>
            </w:r>
            <w:r>
              <w:rPr>
                <w:rFonts w:asciiTheme="minorBidi" w:eastAsia="Times New Roman" w:hAnsiTheme="minorBidi" w:hint="cs"/>
                <w:b w:val="0"/>
                <w:bCs w:val="0"/>
                <w:rtl/>
              </w:rPr>
              <w:t>ע</w:t>
            </w:r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 xml:space="preserve">ות </w:t>
            </w:r>
            <w:r w:rsidR="003260DF"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>בזמן אמת</w:t>
            </w:r>
          </w:p>
        </w:tc>
        <w:tc>
          <w:tcPr>
            <w:tcW w:w="1837" w:type="dxa"/>
            <w:vMerge/>
            <w:vAlign w:val="center"/>
          </w:tcPr>
          <w:p w14:paraId="35F2CD50" w14:textId="77777777" w:rsidR="003260DF" w:rsidRPr="00D076BC" w:rsidRDefault="003260DF" w:rsidP="003260DF">
            <w:pPr>
              <w:pStyle w:val="a7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</w:p>
        </w:tc>
        <w:tc>
          <w:tcPr>
            <w:tcW w:w="2488" w:type="dxa"/>
          </w:tcPr>
          <w:p w14:paraId="3EBB3E25" w14:textId="77777777" w:rsidR="003260DF" w:rsidRPr="00D076BC" w:rsidRDefault="003260DF" w:rsidP="003260DF">
            <w:pPr>
              <w:pStyle w:val="a7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מדד מלווה לדיוק תוכנית ההתערבות (זיהוי דגלים אדומים)</w:t>
            </w:r>
          </w:p>
        </w:tc>
        <w:tc>
          <w:tcPr>
            <w:tcW w:w="1804" w:type="dxa"/>
            <w:vAlign w:val="center"/>
          </w:tcPr>
          <w:p w14:paraId="304BE13E" w14:textId="77777777" w:rsidR="003260DF" w:rsidRPr="00D076BC" w:rsidRDefault="003260DF" w:rsidP="003260DF">
            <w:pPr>
              <w:pStyle w:val="a7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 התאלמנות</w:t>
            </w:r>
          </w:p>
        </w:tc>
        <w:tc>
          <w:tcPr>
            <w:tcW w:w="1257" w:type="dxa"/>
            <w:vMerge/>
            <w:vAlign w:val="center"/>
          </w:tcPr>
          <w:p w14:paraId="6A0CCC28" w14:textId="77777777" w:rsidR="003260DF" w:rsidRPr="00D076BC" w:rsidRDefault="003260DF" w:rsidP="006A04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</w:pPr>
          </w:p>
        </w:tc>
      </w:tr>
      <w:tr w:rsidR="003260DF" w:rsidRPr="00D076BC" w14:paraId="1FB633CC" w14:textId="77777777" w:rsidTr="004628F5">
        <w:trPr>
          <w:trHeight w:val="446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29DF18D6" w14:textId="77777777" w:rsidR="003260DF" w:rsidRPr="00D076BC" w:rsidRDefault="003260DF" w:rsidP="003260DF">
            <w:pPr>
              <w:pStyle w:val="a7"/>
              <w:numPr>
                <w:ilvl w:val="0"/>
                <w:numId w:val="34"/>
              </w:numPr>
              <w:rPr>
                <w:rFonts w:asciiTheme="minorBidi" w:eastAsia="Times New Roman" w:hAnsiTheme="minorBidi"/>
                <w:b w:val="0"/>
                <w:bCs w:val="0"/>
                <w:rtl/>
              </w:rPr>
            </w:pPr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 xml:space="preserve">כל חצי שנה </w:t>
            </w:r>
          </w:p>
        </w:tc>
        <w:tc>
          <w:tcPr>
            <w:tcW w:w="1837" w:type="dxa"/>
            <w:vMerge/>
            <w:vAlign w:val="center"/>
          </w:tcPr>
          <w:p w14:paraId="6EC8A108" w14:textId="77777777" w:rsidR="003260DF" w:rsidRPr="00D076BC" w:rsidRDefault="003260DF" w:rsidP="003260DF">
            <w:pPr>
              <w:pStyle w:val="a7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</w:p>
        </w:tc>
        <w:tc>
          <w:tcPr>
            <w:tcW w:w="2488" w:type="dxa"/>
          </w:tcPr>
          <w:p w14:paraId="21D6A133" w14:textId="77777777" w:rsidR="003260DF" w:rsidRPr="00D076BC" w:rsidRDefault="003260DF" w:rsidP="003260DF">
            <w:pPr>
              <w:pStyle w:val="a7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מדד תוצאה </w:t>
            </w:r>
          </w:p>
        </w:tc>
        <w:tc>
          <w:tcPr>
            <w:tcW w:w="1804" w:type="dxa"/>
            <w:vAlign w:val="center"/>
          </w:tcPr>
          <w:p w14:paraId="41F2ED94" w14:textId="77777777" w:rsidR="003260DF" w:rsidRPr="00D076BC" w:rsidRDefault="003260DF" w:rsidP="003260DF">
            <w:pPr>
              <w:pStyle w:val="a7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תמהיל השימוש בגמלה- כסף/ מטפלת בת משפחה/ מטפלת/ שירותים (השינוי בתמהיל בהשפעת התוכנית)</w:t>
            </w:r>
          </w:p>
        </w:tc>
        <w:tc>
          <w:tcPr>
            <w:tcW w:w="1257" w:type="dxa"/>
            <w:vMerge/>
            <w:vAlign w:val="center"/>
          </w:tcPr>
          <w:p w14:paraId="1F912E9E" w14:textId="77777777" w:rsidR="003260DF" w:rsidRPr="00D076BC" w:rsidRDefault="003260DF" w:rsidP="006A04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</w:pPr>
          </w:p>
        </w:tc>
      </w:tr>
      <w:tr w:rsidR="003260DF" w:rsidRPr="00D076BC" w14:paraId="5CA6CF8F" w14:textId="77777777" w:rsidTr="004628F5">
        <w:trPr>
          <w:trHeight w:val="1967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2BEDEF21" w14:textId="77777777" w:rsidR="003260DF" w:rsidRPr="00D076BC" w:rsidRDefault="003260DF" w:rsidP="003260DF">
            <w:pPr>
              <w:pStyle w:val="a7"/>
              <w:numPr>
                <w:ilvl w:val="0"/>
                <w:numId w:val="35"/>
              </w:numPr>
              <w:rPr>
                <w:rFonts w:asciiTheme="minorBidi" w:eastAsia="Times New Roman" w:hAnsiTheme="minorBidi"/>
                <w:b w:val="0"/>
                <w:bCs w:val="0"/>
                <w:rtl/>
              </w:rPr>
            </w:pPr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 xml:space="preserve">בכניסה </w:t>
            </w:r>
            <w:proofErr w:type="spellStart"/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>לתכנית</w:t>
            </w:r>
            <w:proofErr w:type="spellEnd"/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 xml:space="preserve"> </w:t>
            </w:r>
          </w:p>
          <w:p w14:paraId="61FB8C8B" w14:textId="77777777" w:rsidR="003260DF" w:rsidRPr="00D076BC" w:rsidRDefault="003260DF" w:rsidP="003260DF">
            <w:pPr>
              <w:pStyle w:val="a7"/>
              <w:numPr>
                <w:ilvl w:val="0"/>
                <w:numId w:val="35"/>
              </w:numPr>
              <w:rPr>
                <w:rFonts w:asciiTheme="minorBidi" w:eastAsia="Times New Roman" w:hAnsiTheme="minorBidi"/>
                <w:b w:val="0"/>
                <w:bCs w:val="0"/>
              </w:rPr>
            </w:pPr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 xml:space="preserve">כל חצי שנה </w:t>
            </w:r>
          </w:p>
        </w:tc>
        <w:tc>
          <w:tcPr>
            <w:tcW w:w="1837" w:type="dxa"/>
          </w:tcPr>
          <w:p w14:paraId="0A4B9C3F" w14:textId="77777777" w:rsidR="003260DF" w:rsidRPr="00D076BC" w:rsidRDefault="003260DF" w:rsidP="003260DF">
            <w:pPr>
              <w:pStyle w:val="a7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מערכות מידע קיימות </w:t>
            </w:r>
          </w:p>
          <w:p w14:paraId="11B5D802" w14:textId="77777777" w:rsidR="003260DF" w:rsidRPr="00D076BC" w:rsidRDefault="003260DF" w:rsidP="003260DF">
            <w:pPr>
              <w:pStyle w:val="a7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הערכות של </w:t>
            </w:r>
            <w:proofErr w:type="spellStart"/>
            <w:r w:rsidRPr="00D076BC">
              <w:rPr>
                <w:rFonts w:asciiTheme="minorBidi" w:eastAsia="Times New Roman" w:hAnsiTheme="minorBidi"/>
                <w:rtl/>
              </w:rPr>
              <w:t>עו"סים</w:t>
            </w:r>
            <w:proofErr w:type="spellEnd"/>
          </w:p>
        </w:tc>
        <w:tc>
          <w:tcPr>
            <w:tcW w:w="2488" w:type="dxa"/>
          </w:tcPr>
          <w:p w14:paraId="2EDAFFBE" w14:textId="77777777" w:rsidR="003260DF" w:rsidRPr="00D076BC" w:rsidRDefault="003260DF" w:rsidP="003260DF">
            <w:pPr>
              <w:pStyle w:val="a7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מדד מלווה לדיוק תוכנית ההתערבות </w:t>
            </w:r>
          </w:p>
        </w:tc>
        <w:tc>
          <w:tcPr>
            <w:tcW w:w="1804" w:type="dxa"/>
          </w:tcPr>
          <w:p w14:paraId="72A47942" w14:textId="2ACCCDCB" w:rsidR="005A185F" w:rsidRDefault="005A185F" w:rsidP="003260DF">
            <w:pPr>
              <w:pStyle w:val="a7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 w:hint="cs"/>
                <w:rtl/>
              </w:rPr>
              <w:t xml:space="preserve">האם רשום ברווחה </w:t>
            </w:r>
            <w:r w:rsidRPr="00D076BC">
              <w:rPr>
                <w:rFonts w:asciiTheme="minorBidi" w:eastAsia="Times New Roman" w:hAnsiTheme="minorBidi"/>
                <w:rtl/>
              </w:rPr>
              <w:t xml:space="preserve">  </w:t>
            </w:r>
          </w:p>
          <w:p w14:paraId="674632EB" w14:textId="729C5637" w:rsidR="00B21057" w:rsidRDefault="003260DF" w:rsidP="003260DF">
            <w:pPr>
              <w:pStyle w:val="a7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שירותי רווחה שנצרכים </w:t>
            </w:r>
          </w:p>
          <w:p w14:paraId="2291EA1A" w14:textId="0C6AA72E" w:rsidR="003260DF" w:rsidRPr="005A185F" w:rsidRDefault="003260DF" w:rsidP="005A185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lang w:bidi="he-IL"/>
              </w:rPr>
            </w:pPr>
          </w:p>
        </w:tc>
        <w:tc>
          <w:tcPr>
            <w:tcW w:w="1257" w:type="dxa"/>
          </w:tcPr>
          <w:p w14:paraId="52CEA543" w14:textId="77777777" w:rsidR="003260DF" w:rsidRPr="00D076BC" w:rsidRDefault="003260DF" w:rsidP="006A04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</w:pPr>
            <w:r w:rsidRPr="00D076BC"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  <w:t>משרד הרווחה</w:t>
            </w:r>
          </w:p>
        </w:tc>
      </w:tr>
      <w:tr w:rsidR="003260DF" w:rsidRPr="00D076BC" w14:paraId="3951289D" w14:textId="77777777" w:rsidTr="004628F5">
        <w:trPr>
          <w:trHeight w:val="68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Merge w:val="restart"/>
            <w:hideMark/>
          </w:tcPr>
          <w:p w14:paraId="06758116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>כל חצי שנה</w:t>
            </w:r>
          </w:p>
        </w:tc>
        <w:tc>
          <w:tcPr>
            <w:tcW w:w="1837" w:type="dxa"/>
            <w:vMerge w:val="restart"/>
            <w:hideMark/>
          </w:tcPr>
          <w:p w14:paraId="64E5DE30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מערכות מידע פנימיות</w:t>
            </w:r>
          </w:p>
          <w:p w14:paraId="6189D64A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העברת נתונים אגרגטיביים </w:t>
            </w:r>
          </w:p>
          <w:p w14:paraId="7FEEC293" w14:textId="7D7BFDE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העברת </w:t>
            </w:r>
            <w:r w:rsidR="006D5805" w:rsidRPr="00D076BC">
              <w:rPr>
                <w:rFonts w:asciiTheme="minorBidi" w:eastAsia="Times New Roman" w:hAnsiTheme="minorBidi"/>
                <w:rtl/>
              </w:rPr>
              <w:t>התר</w:t>
            </w:r>
            <w:r w:rsidR="006D5805">
              <w:rPr>
                <w:rFonts w:asciiTheme="minorBidi" w:eastAsia="Times New Roman" w:hAnsiTheme="minorBidi" w:hint="cs"/>
                <w:rtl/>
              </w:rPr>
              <w:t>ע</w:t>
            </w:r>
            <w:r w:rsidR="006D5805" w:rsidRPr="00D076BC">
              <w:rPr>
                <w:rFonts w:asciiTheme="minorBidi" w:eastAsia="Times New Roman" w:hAnsiTheme="minorBidi"/>
                <w:rtl/>
              </w:rPr>
              <w:t xml:space="preserve">ות </w:t>
            </w:r>
            <w:r w:rsidRPr="00D076BC">
              <w:rPr>
                <w:rFonts w:asciiTheme="minorBidi" w:eastAsia="Times New Roman" w:hAnsiTheme="minorBidi"/>
                <w:rtl/>
              </w:rPr>
              <w:t>לאשפוזים</w:t>
            </w:r>
          </w:p>
        </w:tc>
        <w:tc>
          <w:tcPr>
            <w:tcW w:w="2488" w:type="dxa"/>
          </w:tcPr>
          <w:p w14:paraId="05AB7E9D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מדד תוצאה</w:t>
            </w:r>
          </w:p>
          <w:p w14:paraId="1F24EE3B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מדד מלווה לדיוק תוכנית ההתערבות (זיהוי דגלים אדומים)</w:t>
            </w:r>
          </w:p>
        </w:tc>
        <w:tc>
          <w:tcPr>
            <w:tcW w:w="1804" w:type="dxa"/>
            <w:hideMark/>
          </w:tcPr>
          <w:p w14:paraId="66D412D1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אשפוז חוזר לא מתוכנן (30 יום לאחר אשפוז ראשון)</w:t>
            </w:r>
          </w:p>
          <w:p w14:paraId="70E2BD68" w14:textId="77777777" w:rsidR="003260DF" w:rsidRPr="00D076BC" w:rsidRDefault="003260DF" w:rsidP="006A04D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rtl/>
                <w:lang w:bidi="he-IL"/>
              </w:rPr>
            </w:pPr>
          </w:p>
        </w:tc>
        <w:tc>
          <w:tcPr>
            <w:tcW w:w="1257" w:type="dxa"/>
            <w:vMerge w:val="restart"/>
            <w:hideMark/>
          </w:tcPr>
          <w:p w14:paraId="458924AF" w14:textId="77777777" w:rsidR="003260DF" w:rsidRPr="00D076BC" w:rsidRDefault="003260DF" w:rsidP="006A04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lang w:bidi="he-IL"/>
              </w:rPr>
            </w:pPr>
            <w:r w:rsidRPr="00D076BC"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  <w:t>קופות החולים</w:t>
            </w:r>
          </w:p>
        </w:tc>
      </w:tr>
      <w:tr w:rsidR="003260DF" w:rsidRPr="00D076BC" w14:paraId="7F5DC53C" w14:textId="77777777" w:rsidTr="004628F5">
        <w:trPr>
          <w:trHeight w:val="686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Merge/>
          </w:tcPr>
          <w:p w14:paraId="798FDD1B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rPr>
                <w:rFonts w:asciiTheme="minorBidi" w:eastAsia="Times New Roman" w:hAnsiTheme="minorBidi"/>
                <w:b w:val="0"/>
                <w:bCs w:val="0"/>
                <w:rtl/>
              </w:rPr>
            </w:pPr>
          </w:p>
        </w:tc>
        <w:tc>
          <w:tcPr>
            <w:tcW w:w="1837" w:type="dxa"/>
            <w:vMerge/>
          </w:tcPr>
          <w:p w14:paraId="1F225F5A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</w:p>
        </w:tc>
        <w:tc>
          <w:tcPr>
            <w:tcW w:w="2488" w:type="dxa"/>
          </w:tcPr>
          <w:p w14:paraId="04B0D3FE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מדד תוצאה</w:t>
            </w:r>
          </w:p>
          <w:p w14:paraId="0EC17804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מדד מלווה לדיוק תוכנית ההתערבות (זיהוי דגלים אדומים)</w:t>
            </w:r>
          </w:p>
        </w:tc>
        <w:tc>
          <w:tcPr>
            <w:tcW w:w="1804" w:type="dxa"/>
          </w:tcPr>
          <w:p w14:paraId="2F25E288" w14:textId="0A6431CD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ימי אשפוז מצטברים (ללא אלקטיבי ולא </w:t>
            </w:r>
            <w:r w:rsidRPr="00D076BC">
              <w:rPr>
                <w:rFonts w:asciiTheme="minorBidi" w:eastAsia="Times New Roman" w:hAnsiTheme="minorBidi"/>
              </w:rPr>
              <w:t>DRG</w:t>
            </w:r>
            <w:r w:rsidRPr="00D076BC">
              <w:rPr>
                <w:rFonts w:asciiTheme="minorBidi" w:eastAsia="Times New Roman" w:hAnsiTheme="minorBidi"/>
                <w:rtl/>
              </w:rPr>
              <w:t xml:space="preserve">)- מדידת הווה לעומת עבר כולל השוואה </w:t>
            </w:r>
            <w:proofErr w:type="spellStart"/>
            <w:r w:rsidRPr="00D076BC">
              <w:rPr>
                <w:rFonts w:asciiTheme="minorBidi" w:eastAsia="Times New Roman" w:hAnsiTheme="minorBidi"/>
                <w:rtl/>
              </w:rPr>
              <w:t>לנדחי</w:t>
            </w:r>
            <w:proofErr w:type="spellEnd"/>
            <w:r w:rsidRPr="00D076BC">
              <w:rPr>
                <w:rFonts w:asciiTheme="minorBidi" w:eastAsia="Times New Roman" w:hAnsiTheme="minorBidi"/>
                <w:rtl/>
              </w:rPr>
              <w:t xml:space="preserve"> חוק סיעוד</w:t>
            </w:r>
            <w:r w:rsidR="005A185F">
              <w:rPr>
                <w:rFonts w:asciiTheme="minorBidi" w:eastAsia="Times New Roman" w:hAnsiTheme="minorBidi" w:hint="cs"/>
                <w:rtl/>
              </w:rPr>
              <w:t xml:space="preserve"> (מרכיבים </w:t>
            </w:r>
            <w:proofErr w:type="spellStart"/>
            <w:r w:rsidR="005A185F">
              <w:rPr>
                <w:rFonts w:asciiTheme="minorBidi" w:eastAsia="Times New Roman" w:hAnsiTheme="minorBidi" w:hint="cs"/>
                <w:rtl/>
              </w:rPr>
              <w:t>סוציודמוגרפים</w:t>
            </w:r>
            <w:proofErr w:type="spellEnd"/>
            <w:r w:rsidR="005A185F">
              <w:rPr>
                <w:rFonts w:asciiTheme="minorBidi" w:eastAsia="Times New Roman" w:hAnsiTheme="minorBidi" w:hint="cs"/>
                <w:rtl/>
              </w:rPr>
              <w:t xml:space="preserve"> דומים)</w:t>
            </w:r>
          </w:p>
        </w:tc>
        <w:tc>
          <w:tcPr>
            <w:tcW w:w="1257" w:type="dxa"/>
            <w:vMerge/>
          </w:tcPr>
          <w:p w14:paraId="5B705445" w14:textId="77777777" w:rsidR="003260DF" w:rsidRPr="00D076BC" w:rsidRDefault="003260DF" w:rsidP="006A04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</w:pPr>
          </w:p>
        </w:tc>
      </w:tr>
      <w:tr w:rsidR="003260DF" w:rsidRPr="00D076BC" w14:paraId="45657E14" w14:textId="77777777" w:rsidTr="004628F5">
        <w:trPr>
          <w:trHeight w:val="686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Merge/>
          </w:tcPr>
          <w:p w14:paraId="4B649DC2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rPr>
                <w:rFonts w:asciiTheme="minorBidi" w:eastAsia="Times New Roman" w:hAnsiTheme="minorBidi"/>
                <w:rtl/>
              </w:rPr>
            </w:pPr>
          </w:p>
        </w:tc>
        <w:tc>
          <w:tcPr>
            <w:tcW w:w="1837" w:type="dxa"/>
            <w:vMerge/>
          </w:tcPr>
          <w:p w14:paraId="6E050B31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</w:p>
        </w:tc>
        <w:tc>
          <w:tcPr>
            <w:tcW w:w="2488" w:type="dxa"/>
          </w:tcPr>
          <w:p w14:paraId="528B5055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מדד תוצאה</w:t>
            </w:r>
          </w:p>
          <w:p w14:paraId="4595BEB2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</w:p>
        </w:tc>
        <w:tc>
          <w:tcPr>
            <w:tcW w:w="1804" w:type="dxa"/>
          </w:tcPr>
          <w:p w14:paraId="1CC18922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דלתא עלות מטופל בהשוואה מול צפי עלות לקהל היעד  </w:t>
            </w:r>
          </w:p>
        </w:tc>
        <w:tc>
          <w:tcPr>
            <w:tcW w:w="1257" w:type="dxa"/>
            <w:vMerge/>
          </w:tcPr>
          <w:p w14:paraId="47B6A85B" w14:textId="77777777" w:rsidR="003260DF" w:rsidRPr="00D076BC" w:rsidRDefault="003260DF" w:rsidP="006A04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</w:pPr>
          </w:p>
        </w:tc>
      </w:tr>
      <w:tr w:rsidR="003260DF" w:rsidRPr="00D076BC" w14:paraId="01D594A8" w14:textId="77777777" w:rsidTr="004628F5">
        <w:trPr>
          <w:trHeight w:val="686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Merge/>
          </w:tcPr>
          <w:p w14:paraId="61A2A8FE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rPr>
                <w:rFonts w:asciiTheme="minorBidi" w:eastAsia="Times New Roman" w:hAnsiTheme="minorBidi"/>
                <w:rtl/>
              </w:rPr>
            </w:pPr>
          </w:p>
        </w:tc>
        <w:tc>
          <w:tcPr>
            <w:tcW w:w="1837" w:type="dxa"/>
            <w:vMerge/>
          </w:tcPr>
          <w:p w14:paraId="383A0F69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</w:p>
        </w:tc>
        <w:tc>
          <w:tcPr>
            <w:tcW w:w="2488" w:type="dxa"/>
          </w:tcPr>
          <w:p w14:paraId="266E01A4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מדד תוצאה </w:t>
            </w:r>
          </w:p>
        </w:tc>
        <w:tc>
          <w:tcPr>
            <w:tcW w:w="1804" w:type="dxa"/>
          </w:tcPr>
          <w:p w14:paraId="6541C9E4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מדדי שבריריות ותפקוד (</w:t>
            </w:r>
            <w:proofErr w:type="spellStart"/>
            <w:r w:rsidRPr="00D076BC">
              <w:rPr>
                <w:rFonts w:asciiTheme="minorBidi" w:eastAsia="Times New Roman" w:hAnsiTheme="minorBidi"/>
                <w:rtl/>
              </w:rPr>
              <w:t>וולנטרי</w:t>
            </w:r>
            <w:proofErr w:type="spellEnd"/>
            <w:r w:rsidRPr="00D076BC">
              <w:rPr>
                <w:rFonts w:asciiTheme="minorBidi" w:eastAsia="Times New Roman" w:hAnsiTheme="minorBidi"/>
                <w:rtl/>
              </w:rPr>
              <w:t>)</w:t>
            </w:r>
          </w:p>
        </w:tc>
        <w:tc>
          <w:tcPr>
            <w:tcW w:w="1257" w:type="dxa"/>
            <w:vMerge/>
          </w:tcPr>
          <w:p w14:paraId="27EB1D73" w14:textId="77777777" w:rsidR="003260DF" w:rsidRPr="00D076BC" w:rsidRDefault="003260DF" w:rsidP="006A04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</w:pPr>
          </w:p>
        </w:tc>
      </w:tr>
      <w:tr w:rsidR="003260DF" w:rsidRPr="00D076BC" w14:paraId="40AE8F96" w14:textId="77777777" w:rsidTr="004628F5">
        <w:trPr>
          <w:trHeight w:val="686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Merge/>
          </w:tcPr>
          <w:p w14:paraId="79B49644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rPr>
                <w:rFonts w:asciiTheme="minorBidi" w:eastAsia="Times New Roman" w:hAnsiTheme="minorBidi"/>
                <w:rtl/>
              </w:rPr>
            </w:pPr>
          </w:p>
        </w:tc>
        <w:tc>
          <w:tcPr>
            <w:tcW w:w="1837" w:type="dxa"/>
            <w:vMerge/>
          </w:tcPr>
          <w:p w14:paraId="1FF5B97A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</w:p>
        </w:tc>
        <w:tc>
          <w:tcPr>
            <w:tcW w:w="2488" w:type="dxa"/>
          </w:tcPr>
          <w:p w14:paraId="30D930CC" w14:textId="77777777" w:rsidR="003260DF" w:rsidRPr="00D076BC" w:rsidRDefault="003260D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מדד תוצאה</w:t>
            </w:r>
          </w:p>
        </w:tc>
        <w:tc>
          <w:tcPr>
            <w:tcW w:w="1804" w:type="dxa"/>
          </w:tcPr>
          <w:p w14:paraId="1731D3C9" w14:textId="7F987105" w:rsidR="003260DF" w:rsidRPr="00D076BC" w:rsidRDefault="00D80A0F" w:rsidP="003260DF">
            <w:pPr>
              <w:pStyle w:val="a7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>
              <w:rPr>
                <w:rFonts w:asciiTheme="minorBidi" w:eastAsia="Times New Roman" w:hAnsiTheme="minorBidi" w:hint="cs"/>
                <w:rtl/>
              </w:rPr>
              <w:t xml:space="preserve">דלתא </w:t>
            </w:r>
            <w:r w:rsidR="003260DF" w:rsidRPr="00D076BC">
              <w:rPr>
                <w:rFonts w:asciiTheme="minorBidi" w:eastAsia="Times New Roman" w:hAnsiTheme="minorBidi"/>
                <w:rtl/>
              </w:rPr>
              <w:t xml:space="preserve">ביקורים אצל רופאים ראשוניים, מקצועיים, אחיות ומקצועות הבריאות </w:t>
            </w:r>
            <w:r w:rsidR="005A185F">
              <w:rPr>
                <w:rFonts w:asciiTheme="minorBidi" w:eastAsia="Times New Roman" w:hAnsiTheme="minorBidi" w:hint="cs"/>
                <w:rtl/>
              </w:rPr>
              <w:t xml:space="preserve">, לרבות ביקורי בית </w:t>
            </w:r>
            <w:r w:rsidR="003260DF" w:rsidRPr="00D076BC">
              <w:rPr>
                <w:rFonts w:asciiTheme="minorBidi" w:eastAsia="Times New Roman" w:hAnsiTheme="minorBidi"/>
                <w:rtl/>
              </w:rPr>
              <w:t>(</w:t>
            </w:r>
            <w:proofErr w:type="spellStart"/>
            <w:r w:rsidR="003260DF" w:rsidRPr="00D076BC">
              <w:rPr>
                <w:rFonts w:asciiTheme="minorBidi" w:eastAsia="Times New Roman" w:hAnsiTheme="minorBidi"/>
                <w:rtl/>
              </w:rPr>
              <w:t>וולנטרי</w:t>
            </w:r>
            <w:proofErr w:type="spellEnd"/>
            <w:r w:rsidR="003260DF" w:rsidRPr="00D076BC">
              <w:rPr>
                <w:rFonts w:asciiTheme="minorBidi" w:eastAsia="Times New Roman" w:hAnsiTheme="minorBidi"/>
                <w:rtl/>
              </w:rPr>
              <w:t>)</w:t>
            </w:r>
          </w:p>
        </w:tc>
        <w:tc>
          <w:tcPr>
            <w:tcW w:w="1257" w:type="dxa"/>
            <w:vMerge/>
          </w:tcPr>
          <w:p w14:paraId="6D96790B" w14:textId="77777777" w:rsidR="003260DF" w:rsidRPr="00D076BC" w:rsidRDefault="003260DF" w:rsidP="006A04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</w:pPr>
          </w:p>
        </w:tc>
      </w:tr>
      <w:tr w:rsidR="003260DF" w:rsidRPr="00D076BC" w14:paraId="07644F2D" w14:textId="77777777" w:rsidTr="004628F5">
        <w:trPr>
          <w:trHeight w:val="736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Merge w:val="restart"/>
            <w:hideMark/>
          </w:tcPr>
          <w:p w14:paraId="03C73940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rPr>
                <w:rFonts w:asciiTheme="minorBidi" w:eastAsia="Times New Roman" w:hAnsiTheme="minorBidi"/>
                <w:b w:val="0"/>
                <w:bCs w:val="0"/>
                <w:rtl/>
              </w:rPr>
            </w:pPr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 xml:space="preserve">בכניסה </w:t>
            </w:r>
            <w:proofErr w:type="spellStart"/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>לתכנית</w:t>
            </w:r>
            <w:proofErr w:type="spellEnd"/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 xml:space="preserve"> </w:t>
            </w:r>
          </w:p>
          <w:p w14:paraId="0CEBF1DE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>הערכה חצי שנתית</w:t>
            </w:r>
          </w:p>
        </w:tc>
        <w:tc>
          <w:tcPr>
            <w:tcW w:w="1837" w:type="dxa"/>
            <w:vMerge w:val="restart"/>
            <w:hideMark/>
          </w:tcPr>
          <w:p w14:paraId="52AA8C2B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שאלונים מובנים בבית / דיגיטליים</w:t>
            </w:r>
          </w:p>
          <w:p w14:paraId="73D02223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הזנת נתונים במערכת </w:t>
            </w:r>
          </w:p>
          <w:p w14:paraId="12BA94B9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דיווח על התערבויות</w:t>
            </w:r>
          </w:p>
        </w:tc>
        <w:tc>
          <w:tcPr>
            <w:tcW w:w="2488" w:type="dxa"/>
          </w:tcPr>
          <w:p w14:paraId="1AE8485D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מדד תוצאה</w:t>
            </w:r>
          </w:p>
          <w:p w14:paraId="5C2CD261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מדד מלווה לדיוק תוכנית ההתערבות</w:t>
            </w:r>
          </w:p>
        </w:tc>
        <w:tc>
          <w:tcPr>
            <w:tcW w:w="1804" w:type="dxa"/>
            <w:hideMark/>
          </w:tcPr>
          <w:p w14:paraId="3E8FAEBA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תחושת</w:t>
            </w:r>
            <w:r w:rsidRPr="00D076BC">
              <w:rPr>
                <w:rFonts w:asciiTheme="minorBidi" w:eastAsia="Times New Roman" w:hAnsiTheme="minorBidi"/>
              </w:rPr>
              <w:t xml:space="preserve"> </w:t>
            </w:r>
            <w:r w:rsidRPr="00D076BC">
              <w:rPr>
                <w:rFonts w:asciiTheme="minorBidi" w:eastAsia="Times New Roman" w:hAnsiTheme="minorBidi"/>
                <w:rtl/>
              </w:rPr>
              <w:t>בדידות, שייכות ומשמעות</w:t>
            </w:r>
          </w:p>
        </w:tc>
        <w:tc>
          <w:tcPr>
            <w:tcW w:w="1257" w:type="dxa"/>
            <w:vMerge w:val="restart"/>
            <w:hideMark/>
          </w:tcPr>
          <w:p w14:paraId="292EE718" w14:textId="77777777" w:rsidR="003260DF" w:rsidRPr="00D076BC" w:rsidRDefault="003260DF" w:rsidP="006A04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lang w:bidi="he-IL"/>
              </w:rPr>
            </w:pPr>
            <w:r w:rsidRPr="00D076BC"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  <w:t>מתאמת השירות</w:t>
            </w:r>
          </w:p>
        </w:tc>
      </w:tr>
      <w:tr w:rsidR="003260DF" w:rsidRPr="00D076BC" w14:paraId="50CF09A4" w14:textId="77777777" w:rsidTr="004628F5">
        <w:trPr>
          <w:trHeight w:val="148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Merge/>
          </w:tcPr>
          <w:p w14:paraId="2E3E2174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rPr>
                <w:rFonts w:asciiTheme="minorBidi" w:eastAsia="Times New Roman" w:hAnsiTheme="minorBidi"/>
                <w:rtl/>
              </w:rPr>
            </w:pPr>
          </w:p>
        </w:tc>
        <w:tc>
          <w:tcPr>
            <w:tcW w:w="1837" w:type="dxa"/>
            <w:vMerge/>
          </w:tcPr>
          <w:p w14:paraId="20962A25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</w:p>
        </w:tc>
        <w:tc>
          <w:tcPr>
            <w:tcW w:w="2488" w:type="dxa"/>
          </w:tcPr>
          <w:p w14:paraId="3BDBA076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מדד תהליך </w:t>
            </w:r>
          </w:p>
        </w:tc>
        <w:tc>
          <w:tcPr>
            <w:tcW w:w="1804" w:type="dxa"/>
          </w:tcPr>
          <w:p w14:paraId="73A7B298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שביעות רצון</w:t>
            </w:r>
          </w:p>
          <w:p w14:paraId="037B685C" w14:textId="77777777" w:rsidR="003260DF" w:rsidRPr="00D076BC" w:rsidRDefault="003260DF" w:rsidP="006A04D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rtl/>
                <w:lang w:bidi="he-IL"/>
              </w:rPr>
            </w:pPr>
          </w:p>
        </w:tc>
        <w:tc>
          <w:tcPr>
            <w:tcW w:w="1257" w:type="dxa"/>
            <w:vMerge/>
          </w:tcPr>
          <w:p w14:paraId="305F3DB5" w14:textId="77777777" w:rsidR="003260DF" w:rsidRPr="00D076BC" w:rsidRDefault="003260DF" w:rsidP="006A04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</w:pPr>
          </w:p>
        </w:tc>
      </w:tr>
      <w:tr w:rsidR="003260DF" w:rsidRPr="00D076BC" w14:paraId="5B22F5A7" w14:textId="77777777" w:rsidTr="004628F5">
        <w:trPr>
          <w:trHeight w:val="735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31B1BDF5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rPr>
                <w:rFonts w:asciiTheme="minorBidi" w:eastAsia="Times New Roman" w:hAnsiTheme="minorBidi"/>
                <w:b w:val="0"/>
                <w:bCs w:val="0"/>
                <w:rtl/>
              </w:rPr>
            </w:pPr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>אחת לרבעון</w:t>
            </w:r>
          </w:p>
        </w:tc>
        <w:tc>
          <w:tcPr>
            <w:tcW w:w="1837" w:type="dxa"/>
          </w:tcPr>
          <w:p w14:paraId="0AD130A1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הזנת נתונים במערכת, דיווח על השתתפות </w:t>
            </w:r>
          </w:p>
        </w:tc>
        <w:tc>
          <w:tcPr>
            <w:tcW w:w="2488" w:type="dxa"/>
          </w:tcPr>
          <w:p w14:paraId="1643550D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מדד תהליך</w:t>
            </w:r>
          </w:p>
        </w:tc>
        <w:tc>
          <w:tcPr>
            <w:tcW w:w="1804" w:type="dxa"/>
          </w:tcPr>
          <w:p w14:paraId="30228EEB" w14:textId="77777777" w:rsidR="003260DF" w:rsidRPr="00D076BC" w:rsidRDefault="003260DF" w:rsidP="003260DF">
            <w:pPr>
              <w:pStyle w:val="a7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צריכת השירותים בפועל</w:t>
            </w:r>
          </w:p>
        </w:tc>
        <w:tc>
          <w:tcPr>
            <w:tcW w:w="1257" w:type="dxa"/>
          </w:tcPr>
          <w:p w14:paraId="38D193E1" w14:textId="77777777" w:rsidR="003260DF" w:rsidRPr="00D076BC" w:rsidRDefault="003260DF" w:rsidP="006A04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</w:pPr>
            <w:r w:rsidRPr="00D076BC"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  <w:t>ספק השירות</w:t>
            </w:r>
          </w:p>
        </w:tc>
      </w:tr>
      <w:tr w:rsidR="003260DF" w:rsidRPr="00D076BC" w14:paraId="4FD2D12B" w14:textId="77777777" w:rsidTr="004628F5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hideMark/>
          </w:tcPr>
          <w:p w14:paraId="6736FC7B" w14:textId="77777777" w:rsidR="003260DF" w:rsidRPr="00D076BC" w:rsidRDefault="003260DF" w:rsidP="003260DF">
            <w:pPr>
              <w:pStyle w:val="a7"/>
              <w:numPr>
                <w:ilvl w:val="0"/>
                <w:numId w:val="38"/>
              </w:numPr>
              <w:rPr>
                <w:rFonts w:asciiTheme="minorBidi" w:eastAsia="Times New Roman" w:hAnsiTheme="minorBidi"/>
                <w:b w:val="0"/>
                <w:bCs w:val="0"/>
                <w:rtl/>
              </w:rPr>
            </w:pPr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>בזמן אמת</w:t>
            </w:r>
          </w:p>
          <w:p w14:paraId="4380DB57" w14:textId="77777777" w:rsidR="003260DF" w:rsidRPr="00D076BC" w:rsidRDefault="003260DF" w:rsidP="003260DF">
            <w:pPr>
              <w:pStyle w:val="a7"/>
              <w:numPr>
                <w:ilvl w:val="0"/>
                <w:numId w:val="38"/>
              </w:numPr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b w:val="0"/>
                <w:bCs w:val="0"/>
                <w:rtl/>
              </w:rPr>
              <w:t>דוחות חודשיים</w:t>
            </w:r>
          </w:p>
        </w:tc>
        <w:tc>
          <w:tcPr>
            <w:tcW w:w="1837" w:type="dxa"/>
            <w:hideMark/>
          </w:tcPr>
          <w:p w14:paraId="416B7E95" w14:textId="77777777" w:rsidR="003260DF" w:rsidRPr="00D076BC" w:rsidRDefault="003260DF" w:rsidP="003260DF">
            <w:pPr>
              <w:pStyle w:val="a7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איסוף נתונים אוטומטי </w:t>
            </w:r>
          </w:p>
          <w:p w14:paraId="53E3FC22" w14:textId="77777777" w:rsidR="003260DF" w:rsidRPr="00D076BC" w:rsidRDefault="003260DF" w:rsidP="003260DF">
            <w:pPr>
              <w:pStyle w:val="a7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proofErr w:type="spellStart"/>
            <w:r w:rsidRPr="00D076BC">
              <w:rPr>
                <w:rFonts w:asciiTheme="minorBidi" w:eastAsia="Times New Roman" w:hAnsiTheme="minorBidi"/>
                <w:rtl/>
              </w:rPr>
              <w:t>אנליטיקה</w:t>
            </w:r>
            <w:proofErr w:type="spellEnd"/>
            <w:r w:rsidRPr="00D076BC">
              <w:rPr>
                <w:rFonts w:asciiTheme="minorBidi" w:eastAsia="Times New Roman" w:hAnsiTheme="minorBidi"/>
                <w:rtl/>
              </w:rPr>
              <w:t xml:space="preserve"> מובנית </w:t>
            </w:r>
          </w:p>
          <w:p w14:paraId="6C4C94AB" w14:textId="77777777" w:rsidR="003260DF" w:rsidRPr="00D076BC" w:rsidRDefault="003260DF" w:rsidP="003260DF">
            <w:pPr>
              <w:pStyle w:val="a7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דוחות תקופתיים</w:t>
            </w:r>
          </w:p>
        </w:tc>
        <w:tc>
          <w:tcPr>
            <w:tcW w:w="2488" w:type="dxa"/>
          </w:tcPr>
          <w:p w14:paraId="50F048AD" w14:textId="77777777" w:rsidR="003260DF" w:rsidRPr="00D076BC" w:rsidRDefault="003260DF" w:rsidP="003260DF">
            <w:pPr>
              <w:pStyle w:val="a7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מדד תהליך </w:t>
            </w:r>
          </w:p>
        </w:tc>
        <w:tc>
          <w:tcPr>
            <w:tcW w:w="1804" w:type="dxa"/>
            <w:hideMark/>
          </w:tcPr>
          <w:p w14:paraId="2D20E5B2" w14:textId="77777777" w:rsidR="003260DF" w:rsidRPr="00D076BC" w:rsidRDefault="003260DF" w:rsidP="003260DF">
            <w:pPr>
              <w:pStyle w:val="a7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אחוזי שימוש בשירותים</w:t>
            </w:r>
          </w:p>
          <w:p w14:paraId="6218B720" w14:textId="77777777" w:rsidR="003260DF" w:rsidRPr="00D076BC" w:rsidRDefault="003260DF" w:rsidP="003260DF">
            <w:pPr>
              <w:pStyle w:val="a7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 xml:space="preserve">זמן תגובה לצרכים </w:t>
            </w:r>
          </w:p>
          <w:p w14:paraId="6936422E" w14:textId="77777777" w:rsidR="003260DF" w:rsidRPr="00D076BC" w:rsidRDefault="003260DF" w:rsidP="003260DF">
            <w:pPr>
              <w:pStyle w:val="a7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rtl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דפוסי צריכת שירותים</w:t>
            </w:r>
          </w:p>
          <w:p w14:paraId="6195CCB4" w14:textId="77777777" w:rsidR="003260DF" w:rsidRPr="00D076BC" w:rsidRDefault="003260DF" w:rsidP="003260DF">
            <w:pPr>
              <w:pStyle w:val="a7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D076BC">
              <w:rPr>
                <w:rFonts w:asciiTheme="minorBidi" w:eastAsia="Times New Roman" w:hAnsiTheme="minorBidi"/>
                <w:rtl/>
              </w:rPr>
              <w:t>יעילות התאמת שירותים</w:t>
            </w:r>
          </w:p>
        </w:tc>
        <w:tc>
          <w:tcPr>
            <w:tcW w:w="1257" w:type="dxa"/>
            <w:hideMark/>
          </w:tcPr>
          <w:p w14:paraId="4ADB081B" w14:textId="77777777" w:rsidR="003260DF" w:rsidRPr="00D076BC" w:rsidRDefault="003260DF" w:rsidP="006A04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lang w:bidi="he-IL"/>
              </w:rPr>
            </w:pPr>
            <w:r w:rsidRPr="00D076BC">
              <w:rPr>
                <w:rFonts w:asciiTheme="minorBidi" w:eastAsia="Times New Roman" w:hAnsiTheme="minorBidi" w:cstheme="minorBidi"/>
                <w:b/>
                <w:bCs/>
                <w:rtl/>
                <w:lang w:bidi="he-IL"/>
              </w:rPr>
              <w:t>פלטפורמה דיגיטלית</w:t>
            </w:r>
          </w:p>
        </w:tc>
      </w:tr>
    </w:tbl>
    <w:p w14:paraId="40A761E8" w14:textId="77777777" w:rsidR="003260DF" w:rsidRDefault="003260DF" w:rsidP="003260DF">
      <w:pPr>
        <w:bidi/>
        <w:spacing w:after="160" w:line="360" w:lineRule="auto"/>
        <w:rPr>
          <w:b/>
          <w:bCs/>
          <w:u w:val="single"/>
          <w:rtl/>
          <w:lang w:bidi="he-IL"/>
        </w:rPr>
      </w:pPr>
    </w:p>
    <w:p w14:paraId="3E290FF8" w14:textId="204770BE" w:rsidR="00137A5D" w:rsidRPr="00137A5D" w:rsidRDefault="00137A5D" w:rsidP="00CF026C">
      <w:pPr>
        <w:bidi/>
        <w:spacing w:after="160" w:line="360" w:lineRule="auto"/>
        <w:rPr>
          <w:rtl/>
          <w:lang w:bidi="he-IL"/>
        </w:rPr>
      </w:pPr>
      <w:r w:rsidRPr="00137A5D">
        <w:rPr>
          <w:rFonts w:hint="cs"/>
          <w:rtl/>
          <w:lang w:bidi="he-IL"/>
        </w:rPr>
        <w:t>תודה גדולה לחברות וחברי צוות מדדים על העבודה היסודית, השותפות והשיתוף:</w:t>
      </w:r>
    </w:p>
    <w:p w14:paraId="4856846B" w14:textId="77777777" w:rsidR="00137A5D" w:rsidRPr="00137A5D" w:rsidRDefault="00137A5D" w:rsidP="00137A5D">
      <w:pPr>
        <w:bidi/>
        <w:spacing w:after="160" w:line="360" w:lineRule="auto"/>
        <w:rPr>
          <w:rtl/>
          <w:lang w:bidi="he-IL"/>
        </w:rPr>
      </w:pPr>
      <w:r w:rsidRPr="00137A5D">
        <w:rPr>
          <w:rFonts w:hint="cs"/>
          <w:rtl/>
          <w:lang w:bidi="he-IL"/>
        </w:rPr>
        <w:t xml:space="preserve">ד"ר </w:t>
      </w:r>
      <w:proofErr w:type="spellStart"/>
      <w:r w:rsidRPr="00137A5D">
        <w:rPr>
          <w:rFonts w:hint="cs"/>
          <w:rtl/>
          <w:lang w:bidi="he-IL"/>
        </w:rPr>
        <w:t>זוריאן</w:t>
      </w:r>
      <w:proofErr w:type="spellEnd"/>
      <w:r w:rsidRPr="00137A5D">
        <w:rPr>
          <w:rFonts w:hint="cs"/>
          <w:rtl/>
          <w:lang w:bidi="he-IL"/>
        </w:rPr>
        <w:t xml:space="preserve"> </w:t>
      </w:r>
      <w:proofErr w:type="spellStart"/>
      <w:r w:rsidRPr="00137A5D">
        <w:rPr>
          <w:rFonts w:hint="cs"/>
          <w:rtl/>
          <w:lang w:bidi="he-IL"/>
        </w:rPr>
        <w:t>רדומיסלסקי</w:t>
      </w:r>
      <w:proofErr w:type="spellEnd"/>
      <w:r w:rsidRPr="00137A5D">
        <w:rPr>
          <w:rFonts w:hint="cs"/>
          <w:rtl/>
          <w:lang w:bidi="he-IL"/>
        </w:rPr>
        <w:t xml:space="preserve">, ד"ר גלית סגל, ד"ר שי בריל, ד"ר </w:t>
      </w:r>
      <w:proofErr w:type="spellStart"/>
      <w:r w:rsidRPr="00137A5D">
        <w:rPr>
          <w:rFonts w:hint="cs"/>
          <w:rtl/>
          <w:lang w:bidi="he-IL"/>
        </w:rPr>
        <w:t>פביאן</w:t>
      </w:r>
      <w:proofErr w:type="spellEnd"/>
      <w:r w:rsidRPr="00137A5D">
        <w:rPr>
          <w:rFonts w:hint="cs"/>
          <w:rtl/>
          <w:lang w:bidi="he-IL"/>
        </w:rPr>
        <w:t xml:space="preserve"> הרשקוביץ, פרופ' רביע </w:t>
      </w:r>
      <w:proofErr w:type="spellStart"/>
      <w:r w:rsidRPr="00137A5D">
        <w:rPr>
          <w:rFonts w:hint="cs"/>
          <w:rtl/>
          <w:lang w:bidi="he-IL"/>
        </w:rPr>
        <w:t>חליאלה</w:t>
      </w:r>
      <w:proofErr w:type="spellEnd"/>
      <w:r w:rsidRPr="00137A5D">
        <w:rPr>
          <w:rFonts w:hint="cs"/>
          <w:rtl/>
          <w:lang w:bidi="he-IL"/>
        </w:rPr>
        <w:t xml:space="preserve">, אבי </w:t>
      </w:r>
      <w:proofErr w:type="spellStart"/>
      <w:r w:rsidRPr="00137A5D">
        <w:rPr>
          <w:rFonts w:hint="cs"/>
          <w:rtl/>
          <w:lang w:bidi="he-IL"/>
        </w:rPr>
        <w:t>מוליאן</w:t>
      </w:r>
      <w:proofErr w:type="spellEnd"/>
      <w:r w:rsidRPr="00137A5D">
        <w:rPr>
          <w:rFonts w:hint="cs"/>
          <w:rtl/>
          <w:lang w:bidi="he-IL"/>
        </w:rPr>
        <w:t xml:space="preserve"> , דלית </w:t>
      </w:r>
      <w:proofErr w:type="spellStart"/>
      <w:r w:rsidRPr="00137A5D">
        <w:rPr>
          <w:rFonts w:hint="cs"/>
          <w:rtl/>
          <w:lang w:bidi="he-IL"/>
        </w:rPr>
        <w:t>ציפל</w:t>
      </w:r>
      <w:proofErr w:type="spellEnd"/>
      <w:r w:rsidRPr="00137A5D">
        <w:rPr>
          <w:rFonts w:hint="cs"/>
          <w:rtl/>
          <w:lang w:bidi="he-IL"/>
        </w:rPr>
        <w:t xml:space="preserve">,  ישי קום,  </w:t>
      </w:r>
      <w:proofErr w:type="spellStart"/>
      <w:r w:rsidRPr="00137A5D">
        <w:rPr>
          <w:rFonts w:hint="cs"/>
          <w:rtl/>
          <w:lang w:bidi="he-IL"/>
        </w:rPr>
        <w:t>נידא</w:t>
      </w:r>
      <w:proofErr w:type="spellEnd"/>
      <w:r w:rsidRPr="00137A5D">
        <w:rPr>
          <w:rFonts w:hint="cs"/>
          <w:rtl/>
          <w:lang w:bidi="he-IL"/>
        </w:rPr>
        <w:t xml:space="preserve"> נטור, עידית וולף, שושי רחמים </w:t>
      </w:r>
    </w:p>
    <w:p w14:paraId="69DF1D10" w14:textId="20D473D4" w:rsidR="00217A34" w:rsidRPr="00137A5D" w:rsidRDefault="00137A5D" w:rsidP="0034223A">
      <w:pPr>
        <w:bidi/>
        <w:spacing w:after="160" w:line="360" w:lineRule="auto"/>
        <w:rPr>
          <w:rtl/>
          <w:lang w:bidi="he-IL"/>
        </w:rPr>
      </w:pPr>
      <w:r w:rsidRPr="00137A5D">
        <w:rPr>
          <w:rFonts w:hint="cs"/>
          <w:rtl/>
          <w:lang w:bidi="he-IL"/>
        </w:rPr>
        <w:t xml:space="preserve">צוות היגוי מדדים- ד"ר רות </w:t>
      </w:r>
      <w:proofErr w:type="spellStart"/>
      <w:r w:rsidRPr="00137A5D">
        <w:rPr>
          <w:rFonts w:hint="cs"/>
          <w:rtl/>
          <w:lang w:bidi="he-IL"/>
        </w:rPr>
        <w:t>מייטליס</w:t>
      </w:r>
      <w:proofErr w:type="spellEnd"/>
      <w:r w:rsidRPr="00137A5D">
        <w:rPr>
          <w:rFonts w:hint="cs"/>
          <w:rtl/>
          <w:lang w:bidi="he-IL"/>
        </w:rPr>
        <w:t xml:space="preserve">, גלעד הדס, רונה </w:t>
      </w:r>
      <w:proofErr w:type="spellStart"/>
      <w:r w:rsidRPr="00137A5D">
        <w:rPr>
          <w:rFonts w:hint="cs"/>
          <w:rtl/>
          <w:lang w:bidi="he-IL"/>
        </w:rPr>
        <w:t>פירו</w:t>
      </w:r>
      <w:proofErr w:type="spellEnd"/>
      <w:r w:rsidRPr="00137A5D">
        <w:rPr>
          <w:rFonts w:hint="cs"/>
          <w:rtl/>
          <w:lang w:bidi="he-IL"/>
        </w:rPr>
        <w:t xml:space="preserve">, אסנת שמיר </w:t>
      </w:r>
    </w:p>
    <w:sectPr w:rsidR="00217A34" w:rsidRPr="00137A5D" w:rsidSect="00CB5199">
      <w:headerReference w:type="default" r:id="rId16"/>
      <w:footerReference w:type="default" r:id="rId17"/>
      <w:pgSz w:w="11900" w:h="16840"/>
      <w:pgMar w:top="1397" w:right="1440" w:bottom="1440" w:left="1440" w:header="0" w:footer="22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das Barzilai" w:date="2025-03-24T14:23:00Z" w:initials="HB">
    <w:p w14:paraId="02AF2DFD" w14:textId="77777777" w:rsidR="009120EB" w:rsidRDefault="009120EB" w:rsidP="009120EB">
      <w:pPr>
        <w:pStyle w:val="ac"/>
      </w:pPr>
      <w:r>
        <w:rPr>
          <w:rStyle w:val="ab"/>
        </w:rPr>
        <w:annotationRef/>
      </w:r>
      <w:r>
        <w:rPr>
          <w:rtl/>
          <w:lang w:bidi="he-IL"/>
        </w:rPr>
        <w:t>כדאי לפרט אילו גופים היו מעורבים בתהליך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AF2DF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590AE2" w16cex:dateUtc="2025-03-24T12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AF2DFD" w16cid:durableId="75590A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3B274" w14:textId="77777777" w:rsidR="00932759" w:rsidRDefault="00932759" w:rsidP="00C038F3">
      <w:r>
        <w:separator/>
      </w:r>
    </w:p>
  </w:endnote>
  <w:endnote w:type="continuationSeparator" w:id="0">
    <w:p w14:paraId="42EF3706" w14:textId="77777777" w:rsidR="00932759" w:rsidRDefault="00932759" w:rsidP="00C038F3">
      <w:r>
        <w:continuationSeparator/>
      </w:r>
    </w:p>
  </w:endnote>
  <w:endnote w:type="continuationNotice" w:id="1">
    <w:p w14:paraId="2BEB2123" w14:textId="77777777" w:rsidR="00932759" w:rsidRDefault="009327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2D662" w14:textId="004653C6" w:rsidR="00C038F3" w:rsidRDefault="00CA4D2B">
    <w:pPr>
      <w:pStyle w:val="a5"/>
    </w:pPr>
    <w:r>
      <w:rPr>
        <w:noProof/>
        <w:lang w:bidi="he-IL"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04F13541" wp14:editId="512E8237">
              <wp:simplePos x="0" y="0"/>
              <wp:positionH relativeFrom="column">
                <wp:posOffset>-772160</wp:posOffset>
              </wp:positionH>
              <wp:positionV relativeFrom="paragraph">
                <wp:posOffset>-182880</wp:posOffset>
              </wp:positionV>
              <wp:extent cx="7225665" cy="316230"/>
              <wp:effectExtent l="0" t="0" r="4445" b="0"/>
              <wp:wrapNone/>
              <wp:docPr id="1237454440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25665" cy="316230"/>
                        <a:chOff x="0" y="0"/>
                        <a:chExt cx="6826735" cy="298450"/>
                      </a:xfrm>
                    </wpg:grpSpPr>
                    <pic:pic xmlns:pic="http://schemas.openxmlformats.org/drawingml/2006/picture">
                      <pic:nvPicPr>
                        <pic:cNvPr id="363649335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714079" y="34946"/>
                          <a:ext cx="464185" cy="19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97957144" name="Picture 2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11674" y="64067"/>
                          <a:ext cx="47180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097270472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97488" y="29121"/>
                          <a:ext cx="349250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513123992" name="Picture 2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835852" y="69891"/>
                          <a:ext cx="456565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5420075" name="Picture 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06385" y="11649"/>
                          <a:ext cx="419100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41131138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541116" y="5825"/>
                          <a:ext cx="575310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51586971" name="Picture 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123536" y="5825"/>
                          <a:ext cx="329565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981586748" name="Picture 3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25085" y="34946"/>
                          <a:ext cx="50165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15397831" name="Picture 3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869569" y="34946"/>
                          <a:ext cx="404495" cy="19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913963585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90115" y="87363"/>
                          <a:ext cx="471805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21441174" name="Picture 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06706" y="69891"/>
                          <a:ext cx="426720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085817389" name="Picture 4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02645" y="69891"/>
                          <a:ext cx="32956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46541252" name="Picture 4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1649"/>
                          <a:ext cx="464185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938482636" name="Picture 4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502110" y="0"/>
                          <a:ext cx="396875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87528505" name="Picture 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898155" y="0"/>
                          <a:ext cx="464185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264A6D" id="Group 4" o:spid="_x0000_s1026" style="position:absolute;left:0;text-align:left;margin-left:-60.8pt;margin-top:-14.4pt;width:568.95pt;height:24.9pt;z-index:251658245;mso-width-relative:margin;mso-height-relative:margin" coordsize="68267,2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" o:spid="_x0000_s1027" type="#_x0000_t75" style="position:absolute;left:27140;top:349;width:4642;height:1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">
                <v:imagedata r:id="rId16" o:title=""/>
              </v:shape>
              <v:shape id="Picture 24" o:spid="_x0000_s1028" type="#_x0000_t75" style="position:absolute;left:53116;top:640;width:4718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">
                <v:imagedata r:id="rId17" o:title=""/>
              </v:shape>
              <v:shape id="Picture 26" o:spid="_x0000_s1029" type="#_x0000_t75" style="position:absolute;left:31974;top:291;width:3493;height:1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">
                <v:imagedata r:id="rId18" o:title=""/>
              </v:shape>
              <v:shape id="Picture 28" o:spid="_x0000_s1030" type="#_x0000_t75" style="position:absolute;left:58358;top:698;width:4566;height: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">
                <v:imagedata r:id="rId19" o:title=""/>
              </v:shape>
              <v:shape id="Picture 30" o:spid="_x0000_s1031" type="#_x0000_t75" style="position:absolute;left:23063;top:116;width:4191;height:2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">
                <v:imagedata r:id="rId20" o:title=""/>
              </v:shape>
              <v:shape id="Picture 32" o:spid="_x0000_s1032" type="#_x0000_t75" style="position:absolute;left:35411;top:58;width:5753;height:2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">
                <v:imagedata r:id="rId21" o:title=""/>
              </v:shape>
              <v:shape id="Picture 34" o:spid="_x0000_s1033" type="#_x0000_t75" style="position:absolute;left:41235;top:58;width:3296;height:2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">
                <v:imagedata r:id="rId22" o:title=""/>
              </v:shape>
              <v:shape id="Picture 36" o:spid="_x0000_s1034" type="#_x0000_t75" style="position:absolute;left:63250;top:349;width:5017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">
                <v:imagedata r:id="rId23" o:title=""/>
              </v:shape>
              <v:shape id="Picture 38" o:spid="_x0000_s1035" type="#_x0000_t75" style="position:absolute;left:18695;top:349;width:4045;height:1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">
                <v:imagedata r:id="rId24" o:title=""/>
              </v:shape>
              <v:shape id="Picture 40" o:spid="_x0000_s1036" type="#_x0000_t75" style="position:absolute;left:9901;top:873;width:4718;height:1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">
                <v:imagedata r:id="rId25" o:title=""/>
              </v:shape>
              <v:shape id="Picture 42" o:spid="_x0000_s1037" type="#_x0000_t75" style="position:absolute;left:5067;top:698;width:4267;height:1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">
                <v:imagedata r:id="rId26" o:title=""/>
              </v:shape>
              <v:shape id="Picture 44" o:spid="_x0000_s1038" type="#_x0000_t75" style="position:absolute;left:15026;top:698;width:3296;height: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">
                <v:imagedata r:id="rId27" o:title=""/>
              </v:shape>
              <v:shape id="Picture 46" o:spid="_x0000_s1039" type="#_x0000_t75" style="position:absolute;top:116;width:4641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">
                <v:imagedata r:id="rId28" o:title=""/>
              </v:shape>
              <v:shape id="Picture 48" o:spid="_x0000_s1040" type="#_x0000_t75" style="position:absolute;left:45021;width:3968;height:2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">
                <v:imagedata r:id="rId29" o:title=""/>
              </v:shape>
              <v:shape id="Picture 50" o:spid="_x0000_s1041" type="#_x0000_t75" style="position:absolute;left:48981;width:4642;height:2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">
                <v:imagedata r:id="rId30" o:title=""/>
              </v:shape>
            </v:group>
          </w:pict>
        </mc:Fallback>
      </mc:AlternateContent>
    </w:r>
  </w:p>
  <w:p w14:paraId="32574B43" w14:textId="5823F0C3" w:rsidR="00C038F3" w:rsidRDefault="00CA4D2B" w:rsidP="00C038F3">
    <w:pPr>
      <w:pStyle w:val="a5"/>
      <w:ind w:left="-1440"/>
    </w:pPr>
    <w:r w:rsidRPr="00E55DAE">
      <w:rPr>
        <w:noProof/>
        <w:lang w:bidi="he-IL"/>
      </w:rPr>
      <w:drawing>
        <wp:inline distT="0" distB="0" distL="0" distR="0" wp14:anchorId="34949F82" wp14:editId="33A4E64D">
          <wp:extent cx="7581900" cy="1428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A501A" w14:textId="77777777" w:rsidR="00932759" w:rsidRDefault="00932759" w:rsidP="00C038F3">
      <w:r>
        <w:separator/>
      </w:r>
    </w:p>
  </w:footnote>
  <w:footnote w:type="continuationSeparator" w:id="0">
    <w:p w14:paraId="286662F9" w14:textId="77777777" w:rsidR="00932759" w:rsidRDefault="00932759" w:rsidP="00C038F3">
      <w:r>
        <w:continuationSeparator/>
      </w:r>
    </w:p>
  </w:footnote>
  <w:footnote w:type="continuationNotice" w:id="1">
    <w:p w14:paraId="5B61683F" w14:textId="77777777" w:rsidR="00932759" w:rsidRDefault="00932759"/>
  </w:footnote>
  <w:footnote w:id="2">
    <w:p w14:paraId="2FB260BF" w14:textId="2E3483FC" w:rsidR="00814602" w:rsidRPr="004628F5" w:rsidRDefault="00814602" w:rsidP="00814602">
      <w:pPr>
        <w:bidi/>
        <w:spacing w:after="160" w:line="360" w:lineRule="auto"/>
        <w:rPr>
          <w:u w:val="single"/>
          <w:rtl/>
          <w:lang w:bidi="he-IL"/>
        </w:rPr>
      </w:pPr>
      <w:r>
        <w:rPr>
          <w:rStyle w:val="af2"/>
        </w:rPr>
        <w:footnoteRef/>
      </w:r>
      <w:r>
        <w:t xml:space="preserve"> </w:t>
      </w:r>
      <w:r w:rsidRPr="00392C8B">
        <w:rPr>
          <w:rFonts w:hint="cs"/>
          <w:sz w:val="20"/>
          <w:szCs w:val="20"/>
          <w:rtl/>
          <w:lang w:bidi="he-IL"/>
        </w:rPr>
        <w:t>לפני תיקוף בפגישת המליאה של צוות מניעת הידרדרות ב-21.4.2025</w:t>
      </w:r>
    </w:p>
    <w:p w14:paraId="7A2E17BB" w14:textId="69363F73" w:rsidR="00814602" w:rsidRDefault="00814602">
      <w:pPr>
        <w:pStyle w:val="af0"/>
        <w:rPr>
          <w:rtl/>
          <w:lang w:bidi="he-IL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ADEEB" w14:textId="7BB595BA" w:rsidR="00C038F3" w:rsidRDefault="00CA4D2B" w:rsidP="00CB5199">
    <w:pPr>
      <w:pStyle w:val="a3"/>
      <w:tabs>
        <w:tab w:val="clear" w:pos="4680"/>
      </w:tabs>
      <w:ind w:left="-1440" w:right="-1440"/>
    </w:pPr>
    <w:r>
      <w:rPr>
        <w:noProof/>
        <w:lang w:bidi="he-IL"/>
      </w:rPr>
      <w:drawing>
        <wp:anchor distT="0" distB="0" distL="114300" distR="114300" simplePos="0" relativeHeight="251658242" behindDoc="0" locked="0" layoutInCell="1" allowOverlap="1" wp14:anchorId="2FC45BC1" wp14:editId="27477739">
          <wp:simplePos x="0" y="0"/>
          <wp:positionH relativeFrom="column">
            <wp:posOffset>3982720</wp:posOffset>
          </wp:positionH>
          <wp:positionV relativeFrom="paragraph">
            <wp:posOffset>527685</wp:posOffset>
          </wp:positionV>
          <wp:extent cx="1627505" cy="170815"/>
          <wp:effectExtent l="0" t="0" r="0" b="0"/>
          <wp:wrapNone/>
          <wp:docPr id="24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7505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he-IL"/>
      </w:rPr>
      <w:drawing>
        <wp:anchor distT="0" distB="0" distL="114300" distR="114300" simplePos="0" relativeHeight="251658243" behindDoc="0" locked="0" layoutInCell="1" allowOverlap="1" wp14:anchorId="1B00D22F" wp14:editId="2AD42134">
          <wp:simplePos x="0" y="0"/>
          <wp:positionH relativeFrom="column">
            <wp:posOffset>5673090</wp:posOffset>
          </wp:positionH>
          <wp:positionV relativeFrom="paragraph">
            <wp:posOffset>182880</wp:posOffset>
          </wp:positionV>
          <wp:extent cx="656590" cy="490855"/>
          <wp:effectExtent l="0" t="0" r="0" b="0"/>
          <wp:wrapNone/>
          <wp:docPr id="23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590" cy="490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he-IL"/>
      </w:rPr>
      <w:drawing>
        <wp:anchor distT="0" distB="0" distL="114300" distR="114300" simplePos="0" relativeHeight="251658244" behindDoc="0" locked="0" layoutInCell="1" allowOverlap="1" wp14:anchorId="098C0B1A" wp14:editId="5876E0B2">
          <wp:simplePos x="0" y="0"/>
          <wp:positionH relativeFrom="column">
            <wp:posOffset>4008120</wp:posOffset>
          </wp:positionH>
          <wp:positionV relativeFrom="paragraph">
            <wp:posOffset>200025</wp:posOffset>
          </wp:positionV>
          <wp:extent cx="1633220" cy="313690"/>
          <wp:effectExtent l="0" t="0" r="0" b="0"/>
          <wp:wrapNone/>
          <wp:docPr id="22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3220" cy="313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he-IL"/>
      </w:rPr>
      <w:drawing>
        <wp:anchor distT="0" distB="0" distL="114300" distR="114300" simplePos="0" relativeHeight="251658240" behindDoc="0" locked="0" layoutInCell="1" allowOverlap="1" wp14:anchorId="5C92967F" wp14:editId="2871DA3C">
          <wp:simplePos x="0" y="0"/>
          <wp:positionH relativeFrom="column">
            <wp:posOffset>-1381760</wp:posOffset>
          </wp:positionH>
          <wp:positionV relativeFrom="paragraph">
            <wp:posOffset>20320</wp:posOffset>
          </wp:positionV>
          <wp:extent cx="8157845" cy="853440"/>
          <wp:effectExtent l="0" t="0" r="0" b="0"/>
          <wp:wrapNone/>
          <wp:docPr id="21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7845" cy="853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bidi="he-IL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7EA46CDC" wp14:editId="26665FE9">
              <wp:simplePos x="0" y="0"/>
              <wp:positionH relativeFrom="column">
                <wp:posOffset>9326880</wp:posOffset>
              </wp:positionH>
              <wp:positionV relativeFrom="paragraph">
                <wp:posOffset>203200</wp:posOffset>
              </wp:positionV>
              <wp:extent cx="1856740" cy="929005"/>
              <wp:effectExtent l="1905" t="3175" r="0" b="1270"/>
              <wp:wrapNone/>
              <wp:docPr id="1789735504" name="Group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856740" cy="929005"/>
                        <a:chOff x="9454810" y="190635"/>
                        <a:chExt cx="2347678" cy="516168"/>
                      </a:xfrm>
                    </wpg:grpSpPr>
                    <pic:pic xmlns:pic="http://schemas.openxmlformats.org/drawingml/2006/picture">
                      <pic:nvPicPr>
                        <pic:cNvPr id="71188907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454810" y="535446"/>
                          <a:ext cx="1627891" cy="1713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2292289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145620" y="190635"/>
                          <a:ext cx="656868" cy="4912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39638732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480558" y="208369"/>
                          <a:ext cx="1633603" cy="31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10188B" id="Group 20" o:spid="_x0000_s1026" style="position:absolute;left:0;text-align:left;margin-left:734.4pt;margin-top:16pt;width:146.2pt;height:73.15pt;z-index:251658241;mso-width-relative:margin;mso-height-relative:margin" coordorigin="94548,1906" coordsize="23476,5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" o:spid="_x0000_s1027" type="#_x0000_t75" style="position:absolute;left:94548;top:5354;width:16279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">
                <v:imagedata r:id="rId5" o:title=""/>
              </v:shape>
              <v:shape id="Picture 10" o:spid="_x0000_s1028" type="#_x0000_t75" style="position:absolute;left:111456;top:1906;width:6568;height:4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">
                <v:imagedata r:id="rId6" o:title=""/>
              </v:shape>
              <v:shape id="Picture 11" o:spid="_x0000_s1029" type="#_x0000_t75" style="position:absolute;left:94805;top:2083;width:16336;height:3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">
                <v:imagedata r:id="rId7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2A2"/>
    <w:multiLevelType w:val="hybridMultilevel"/>
    <w:tmpl w:val="E924B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533CE"/>
    <w:multiLevelType w:val="multilevel"/>
    <w:tmpl w:val="30C8B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338C7"/>
    <w:multiLevelType w:val="multilevel"/>
    <w:tmpl w:val="D57E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B6BE6"/>
    <w:multiLevelType w:val="hybridMultilevel"/>
    <w:tmpl w:val="6B2E3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7317E"/>
    <w:multiLevelType w:val="hybridMultilevel"/>
    <w:tmpl w:val="F23EEB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F0237"/>
    <w:multiLevelType w:val="multilevel"/>
    <w:tmpl w:val="46EE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07893"/>
    <w:multiLevelType w:val="multilevel"/>
    <w:tmpl w:val="D220CA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E7FC2"/>
    <w:multiLevelType w:val="hybridMultilevel"/>
    <w:tmpl w:val="2DC2E4E6"/>
    <w:lvl w:ilvl="0" w:tplc="F5EA9B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642E3E"/>
    <w:multiLevelType w:val="multilevel"/>
    <w:tmpl w:val="60AC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BC2793"/>
    <w:multiLevelType w:val="hybridMultilevel"/>
    <w:tmpl w:val="6F5EC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3028D"/>
    <w:multiLevelType w:val="multilevel"/>
    <w:tmpl w:val="2C0892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20D98"/>
    <w:multiLevelType w:val="multilevel"/>
    <w:tmpl w:val="443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96CC6"/>
    <w:multiLevelType w:val="hybridMultilevel"/>
    <w:tmpl w:val="5F826C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6F11E4"/>
    <w:multiLevelType w:val="hybridMultilevel"/>
    <w:tmpl w:val="14204C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C03E4C"/>
    <w:multiLevelType w:val="hybridMultilevel"/>
    <w:tmpl w:val="CC8C9F1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782882"/>
    <w:multiLevelType w:val="multilevel"/>
    <w:tmpl w:val="8370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95979"/>
    <w:multiLevelType w:val="multilevel"/>
    <w:tmpl w:val="A414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125509"/>
    <w:multiLevelType w:val="multilevel"/>
    <w:tmpl w:val="1006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71355"/>
    <w:multiLevelType w:val="hybridMultilevel"/>
    <w:tmpl w:val="CE54E3B0"/>
    <w:lvl w:ilvl="0" w:tplc="04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9" w15:restartNumberingAfterBreak="0">
    <w:nsid w:val="3FFB48DB"/>
    <w:multiLevelType w:val="multilevel"/>
    <w:tmpl w:val="7E2018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EE7DB7"/>
    <w:multiLevelType w:val="hybridMultilevel"/>
    <w:tmpl w:val="47529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393FD6"/>
    <w:multiLevelType w:val="hybridMultilevel"/>
    <w:tmpl w:val="4D761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6361C2"/>
    <w:multiLevelType w:val="multilevel"/>
    <w:tmpl w:val="46D24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E8206D"/>
    <w:multiLevelType w:val="hybridMultilevel"/>
    <w:tmpl w:val="3B1E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C55ECF"/>
    <w:multiLevelType w:val="multilevel"/>
    <w:tmpl w:val="EB98C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7875D1"/>
    <w:multiLevelType w:val="hybridMultilevel"/>
    <w:tmpl w:val="CE9A9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64435D"/>
    <w:multiLevelType w:val="multilevel"/>
    <w:tmpl w:val="176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D2536"/>
    <w:multiLevelType w:val="multilevel"/>
    <w:tmpl w:val="A9E655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644912"/>
    <w:multiLevelType w:val="multilevel"/>
    <w:tmpl w:val="087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202ABF"/>
    <w:multiLevelType w:val="multilevel"/>
    <w:tmpl w:val="3CA4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05594"/>
    <w:multiLevelType w:val="hybridMultilevel"/>
    <w:tmpl w:val="5CE675DC"/>
    <w:lvl w:ilvl="0" w:tplc="E40410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5F05A7"/>
    <w:multiLevelType w:val="multilevel"/>
    <w:tmpl w:val="FC0A92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6B5269"/>
    <w:multiLevelType w:val="hybridMultilevel"/>
    <w:tmpl w:val="0338D3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DE329A"/>
    <w:multiLevelType w:val="hybridMultilevel"/>
    <w:tmpl w:val="AC8AA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927DB6"/>
    <w:multiLevelType w:val="hybridMultilevel"/>
    <w:tmpl w:val="EDE63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B630A"/>
    <w:multiLevelType w:val="hybridMultilevel"/>
    <w:tmpl w:val="EB70E34C"/>
    <w:lvl w:ilvl="0" w:tplc="B7F478E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360975"/>
    <w:multiLevelType w:val="hybridMultilevel"/>
    <w:tmpl w:val="EF4E43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756AD6"/>
    <w:multiLevelType w:val="hybridMultilevel"/>
    <w:tmpl w:val="E326DE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703C3F"/>
    <w:multiLevelType w:val="multilevel"/>
    <w:tmpl w:val="EE70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B34BF4"/>
    <w:multiLevelType w:val="hybridMultilevel"/>
    <w:tmpl w:val="23944C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07498612">
    <w:abstractNumId w:val="25"/>
  </w:num>
  <w:num w:numId="2" w16cid:durableId="505479742">
    <w:abstractNumId w:val="20"/>
  </w:num>
  <w:num w:numId="3" w16cid:durableId="824659856">
    <w:abstractNumId w:val="9"/>
  </w:num>
  <w:num w:numId="4" w16cid:durableId="1263494930">
    <w:abstractNumId w:val="3"/>
  </w:num>
  <w:num w:numId="5" w16cid:durableId="828331406">
    <w:abstractNumId w:val="37"/>
  </w:num>
  <w:num w:numId="6" w16cid:durableId="228806623">
    <w:abstractNumId w:val="4"/>
  </w:num>
  <w:num w:numId="7" w16cid:durableId="866915020">
    <w:abstractNumId w:val="32"/>
  </w:num>
  <w:num w:numId="8" w16cid:durableId="212161344">
    <w:abstractNumId w:val="23"/>
  </w:num>
  <w:num w:numId="9" w16cid:durableId="797182388">
    <w:abstractNumId w:val="33"/>
  </w:num>
  <w:num w:numId="10" w16cid:durableId="1847284155">
    <w:abstractNumId w:val="0"/>
  </w:num>
  <w:num w:numId="11" w16cid:durableId="1904557335">
    <w:abstractNumId w:val="35"/>
  </w:num>
  <w:num w:numId="12" w16cid:durableId="299043582">
    <w:abstractNumId w:val="14"/>
  </w:num>
  <w:num w:numId="13" w16cid:durableId="888034051">
    <w:abstractNumId w:val="30"/>
  </w:num>
  <w:num w:numId="14" w16cid:durableId="920410304">
    <w:abstractNumId w:val="7"/>
  </w:num>
  <w:num w:numId="15" w16cid:durableId="1780179349">
    <w:abstractNumId w:val="21"/>
  </w:num>
  <w:num w:numId="16" w16cid:durableId="1460882538">
    <w:abstractNumId w:val="24"/>
  </w:num>
  <w:num w:numId="17" w16cid:durableId="190847848">
    <w:abstractNumId w:val="16"/>
  </w:num>
  <w:num w:numId="18" w16cid:durableId="133986779">
    <w:abstractNumId w:val="38"/>
  </w:num>
  <w:num w:numId="19" w16cid:durableId="290135394">
    <w:abstractNumId w:val="5"/>
  </w:num>
  <w:num w:numId="20" w16cid:durableId="1835799276">
    <w:abstractNumId w:val="6"/>
  </w:num>
  <w:num w:numId="21" w16cid:durableId="747192337">
    <w:abstractNumId w:val="28"/>
  </w:num>
  <w:num w:numId="22" w16cid:durableId="212891125">
    <w:abstractNumId w:val="10"/>
  </w:num>
  <w:num w:numId="23" w16cid:durableId="1330014167">
    <w:abstractNumId w:val="2"/>
  </w:num>
  <w:num w:numId="24" w16cid:durableId="1227107520">
    <w:abstractNumId w:val="22"/>
  </w:num>
  <w:num w:numId="25" w16cid:durableId="1054349729">
    <w:abstractNumId w:val="15"/>
  </w:num>
  <w:num w:numId="26" w16cid:durableId="749036788">
    <w:abstractNumId w:val="27"/>
  </w:num>
  <w:num w:numId="27" w16cid:durableId="1879125089">
    <w:abstractNumId w:val="17"/>
  </w:num>
  <w:num w:numId="28" w16cid:durableId="1561597189">
    <w:abstractNumId w:val="8"/>
  </w:num>
  <w:num w:numId="29" w16cid:durableId="2042320847">
    <w:abstractNumId w:val="11"/>
  </w:num>
  <w:num w:numId="30" w16cid:durableId="2074808248">
    <w:abstractNumId w:val="31"/>
  </w:num>
  <w:num w:numId="31" w16cid:durableId="1520311683">
    <w:abstractNumId w:val="29"/>
  </w:num>
  <w:num w:numId="32" w16cid:durableId="1182474217">
    <w:abstractNumId w:val="19"/>
  </w:num>
  <w:num w:numId="33" w16cid:durableId="1700550444">
    <w:abstractNumId w:val="1"/>
  </w:num>
  <w:num w:numId="34" w16cid:durableId="1503201844">
    <w:abstractNumId w:val="12"/>
  </w:num>
  <w:num w:numId="35" w16cid:durableId="1730305624">
    <w:abstractNumId w:val="34"/>
  </w:num>
  <w:num w:numId="36" w16cid:durableId="2064329116">
    <w:abstractNumId w:val="36"/>
  </w:num>
  <w:num w:numId="37" w16cid:durableId="2066027622">
    <w:abstractNumId w:val="13"/>
  </w:num>
  <w:num w:numId="38" w16cid:durableId="340552591">
    <w:abstractNumId w:val="39"/>
  </w:num>
  <w:num w:numId="39" w16cid:durableId="1330446905">
    <w:abstractNumId w:val="26"/>
  </w:num>
  <w:num w:numId="40" w16cid:durableId="1806265909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das Barzilai">
    <w15:presenceInfo w15:providerId="AD" w15:userId="S::HadasB@jdc.org::e205f374-4d2c-4592-829f-73d0d56c3fe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ar-SA" w:vendorID="64" w:dllVersion="6" w:nlCheck="1" w:checkStyle="0"/>
  <w:activeWritingStyle w:appName="MSWord" w:lang="ar-SA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ar-SA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D2B"/>
    <w:rsid w:val="00013E5F"/>
    <w:rsid w:val="00045138"/>
    <w:rsid w:val="00050CD7"/>
    <w:rsid w:val="00057719"/>
    <w:rsid w:val="00062142"/>
    <w:rsid w:val="00084F73"/>
    <w:rsid w:val="000E7658"/>
    <w:rsid w:val="00103B58"/>
    <w:rsid w:val="001066B0"/>
    <w:rsid w:val="00121D3D"/>
    <w:rsid w:val="00122562"/>
    <w:rsid w:val="00123BAB"/>
    <w:rsid w:val="00134E4A"/>
    <w:rsid w:val="00137A5D"/>
    <w:rsid w:val="00150C83"/>
    <w:rsid w:val="00194E9E"/>
    <w:rsid w:val="001A797C"/>
    <w:rsid w:val="001B0773"/>
    <w:rsid w:val="001C27A7"/>
    <w:rsid w:val="001D572A"/>
    <w:rsid w:val="001F0D15"/>
    <w:rsid w:val="001F1940"/>
    <w:rsid w:val="00217A34"/>
    <w:rsid w:val="00234AF6"/>
    <w:rsid w:val="00244C27"/>
    <w:rsid w:val="002465FD"/>
    <w:rsid w:val="00271DF8"/>
    <w:rsid w:val="00282DC4"/>
    <w:rsid w:val="002900C9"/>
    <w:rsid w:val="00295CA1"/>
    <w:rsid w:val="002A72BA"/>
    <w:rsid w:val="002B528E"/>
    <w:rsid w:val="002C0700"/>
    <w:rsid w:val="002C0C9F"/>
    <w:rsid w:val="002C1446"/>
    <w:rsid w:val="002C4E27"/>
    <w:rsid w:val="002D4390"/>
    <w:rsid w:val="002D552E"/>
    <w:rsid w:val="002D6DE7"/>
    <w:rsid w:val="00304038"/>
    <w:rsid w:val="003260DF"/>
    <w:rsid w:val="00334CF0"/>
    <w:rsid w:val="0034223A"/>
    <w:rsid w:val="003424D2"/>
    <w:rsid w:val="003470D8"/>
    <w:rsid w:val="003856F4"/>
    <w:rsid w:val="00392C8B"/>
    <w:rsid w:val="00395E7D"/>
    <w:rsid w:val="00396566"/>
    <w:rsid w:val="003A6E53"/>
    <w:rsid w:val="003B0237"/>
    <w:rsid w:val="003D4FF3"/>
    <w:rsid w:val="003F32D9"/>
    <w:rsid w:val="003F77D9"/>
    <w:rsid w:val="00435DCD"/>
    <w:rsid w:val="004529E6"/>
    <w:rsid w:val="004628F5"/>
    <w:rsid w:val="004A0C29"/>
    <w:rsid w:val="004A49ED"/>
    <w:rsid w:val="004D2410"/>
    <w:rsid w:val="004E6AB6"/>
    <w:rsid w:val="004F4752"/>
    <w:rsid w:val="004F6839"/>
    <w:rsid w:val="0053016A"/>
    <w:rsid w:val="00551359"/>
    <w:rsid w:val="005613FA"/>
    <w:rsid w:val="00566891"/>
    <w:rsid w:val="00573A3B"/>
    <w:rsid w:val="005972FD"/>
    <w:rsid w:val="005A185F"/>
    <w:rsid w:val="005A2368"/>
    <w:rsid w:val="005A5A74"/>
    <w:rsid w:val="005C0454"/>
    <w:rsid w:val="005C5864"/>
    <w:rsid w:val="005D2774"/>
    <w:rsid w:val="005D30EB"/>
    <w:rsid w:val="005F1AA4"/>
    <w:rsid w:val="005F336D"/>
    <w:rsid w:val="0060500E"/>
    <w:rsid w:val="006223B0"/>
    <w:rsid w:val="00624E34"/>
    <w:rsid w:val="006300D5"/>
    <w:rsid w:val="006707B3"/>
    <w:rsid w:val="006867FB"/>
    <w:rsid w:val="00694243"/>
    <w:rsid w:val="006B2405"/>
    <w:rsid w:val="006C1232"/>
    <w:rsid w:val="006C5195"/>
    <w:rsid w:val="006D4D5E"/>
    <w:rsid w:val="006D5805"/>
    <w:rsid w:val="006D6FEB"/>
    <w:rsid w:val="006E670C"/>
    <w:rsid w:val="00700FBD"/>
    <w:rsid w:val="00730D1B"/>
    <w:rsid w:val="00760644"/>
    <w:rsid w:val="007B4B36"/>
    <w:rsid w:val="007B65FD"/>
    <w:rsid w:val="007C0580"/>
    <w:rsid w:val="007C40DB"/>
    <w:rsid w:val="007C4283"/>
    <w:rsid w:val="007F57A7"/>
    <w:rsid w:val="00803FFF"/>
    <w:rsid w:val="00814602"/>
    <w:rsid w:val="00822044"/>
    <w:rsid w:val="008401CD"/>
    <w:rsid w:val="008433BD"/>
    <w:rsid w:val="00845E28"/>
    <w:rsid w:val="00846E7A"/>
    <w:rsid w:val="00861DD4"/>
    <w:rsid w:val="008635E6"/>
    <w:rsid w:val="0088539C"/>
    <w:rsid w:val="008B7097"/>
    <w:rsid w:val="008C1F15"/>
    <w:rsid w:val="008C23FD"/>
    <w:rsid w:val="008C3376"/>
    <w:rsid w:val="009044B0"/>
    <w:rsid w:val="009120EB"/>
    <w:rsid w:val="00921DEA"/>
    <w:rsid w:val="009237BB"/>
    <w:rsid w:val="00927A13"/>
    <w:rsid w:val="00932759"/>
    <w:rsid w:val="00932C5D"/>
    <w:rsid w:val="0093629B"/>
    <w:rsid w:val="009367FD"/>
    <w:rsid w:val="0094573A"/>
    <w:rsid w:val="00952D7D"/>
    <w:rsid w:val="00970BBA"/>
    <w:rsid w:val="009A46F0"/>
    <w:rsid w:val="009B0A53"/>
    <w:rsid w:val="009C49CA"/>
    <w:rsid w:val="009D1D23"/>
    <w:rsid w:val="009E1162"/>
    <w:rsid w:val="00A44230"/>
    <w:rsid w:val="00A50B1A"/>
    <w:rsid w:val="00A613B6"/>
    <w:rsid w:val="00A670DB"/>
    <w:rsid w:val="00AA1735"/>
    <w:rsid w:val="00AA2FE4"/>
    <w:rsid w:val="00AA35FD"/>
    <w:rsid w:val="00AA6627"/>
    <w:rsid w:val="00AA7FC1"/>
    <w:rsid w:val="00AF37AA"/>
    <w:rsid w:val="00AF4D93"/>
    <w:rsid w:val="00AF7D66"/>
    <w:rsid w:val="00B14588"/>
    <w:rsid w:val="00B155A2"/>
    <w:rsid w:val="00B21057"/>
    <w:rsid w:val="00B24957"/>
    <w:rsid w:val="00B30CCF"/>
    <w:rsid w:val="00B339CF"/>
    <w:rsid w:val="00B42185"/>
    <w:rsid w:val="00B50C71"/>
    <w:rsid w:val="00B6239D"/>
    <w:rsid w:val="00B72338"/>
    <w:rsid w:val="00B86B29"/>
    <w:rsid w:val="00BC5C98"/>
    <w:rsid w:val="00BD28C2"/>
    <w:rsid w:val="00BD3DD6"/>
    <w:rsid w:val="00BD7E0E"/>
    <w:rsid w:val="00BE346E"/>
    <w:rsid w:val="00BF1AB3"/>
    <w:rsid w:val="00C038F3"/>
    <w:rsid w:val="00C04E0A"/>
    <w:rsid w:val="00C21364"/>
    <w:rsid w:val="00C22844"/>
    <w:rsid w:val="00C261CE"/>
    <w:rsid w:val="00C36AD5"/>
    <w:rsid w:val="00C544B1"/>
    <w:rsid w:val="00C67991"/>
    <w:rsid w:val="00C77F40"/>
    <w:rsid w:val="00C82295"/>
    <w:rsid w:val="00C9452B"/>
    <w:rsid w:val="00C94887"/>
    <w:rsid w:val="00CA4D2B"/>
    <w:rsid w:val="00CB5199"/>
    <w:rsid w:val="00CB5AEF"/>
    <w:rsid w:val="00CD0326"/>
    <w:rsid w:val="00CD23F3"/>
    <w:rsid w:val="00CD482C"/>
    <w:rsid w:val="00CE115B"/>
    <w:rsid w:val="00CF026C"/>
    <w:rsid w:val="00D01327"/>
    <w:rsid w:val="00D01982"/>
    <w:rsid w:val="00D06B74"/>
    <w:rsid w:val="00D076BC"/>
    <w:rsid w:val="00D61AEA"/>
    <w:rsid w:val="00D62BB5"/>
    <w:rsid w:val="00D80A0F"/>
    <w:rsid w:val="00D94E35"/>
    <w:rsid w:val="00D950A1"/>
    <w:rsid w:val="00D96661"/>
    <w:rsid w:val="00DD518A"/>
    <w:rsid w:val="00DE50D0"/>
    <w:rsid w:val="00DF12E5"/>
    <w:rsid w:val="00DF24CC"/>
    <w:rsid w:val="00E35A34"/>
    <w:rsid w:val="00E4567A"/>
    <w:rsid w:val="00E506A0"/>
    <w:rsid w:val="00E56C37"/>
    <w:rsid w:val="00E63AF4"/>
    <w:rsid w:val="00E65BBB"/>
    <w:rsid w:val="00E74070"/>
    <w:rsid w:val="00EB18D4"/>
    <w:rsid w:val="00EB6CFB"/>
    <w:rsid w:val="00EB70A2"/>
    <w:rsid w:val="00EC7F8F"/>
    <w:rsid w:val="00EE0E7F"/>
    <w:rsid w:val="00EE5E37"/>
    <w:rsid w:val="00EF09BD"/>
    <w:rsid w:val="00EF33F4"/>
    <w:rsid w:val="00EF4D05"/>
    <w:rsid w:val="00F03D6E"/>
    <w:rsid w:val="00F05BE3"/>
    <w:rsid w:val="00F205BF"/>
    <w:rsid w:val="00F41B0C"/>
    <w:rsid w:val="00F861FB"/>
    <w:rsid w:val="00F9117D"/>
    <w:rsid w:val="00F96495"/>
    <w:rsid w:val="00FB5253"/>
    <w:rsid w:val="00FC037D"/>
    <w:rsid w:val="00FD4AAB"/>
    <w:rsid w:val="00FF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1C70C"/>
  <w14:defaultImageDpi w14:val="32767"/>
  <w15:chartTrackingRefBased/>
  <w15:docId w15:val="{26F2A1F0-1A97-48A0-BFC2-B6661C24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38F3"/>
    <w:pPr>
      <w:tabs>
        <w:tab w:val="center" w:pos="4680"/>
        <w:tab w:val="right" w:pos="9360"/>
      </w:tabs>
    </w:pPr>
  </w:style>
  <w:style w:type="character" w:customStyle="1" w:styleId="a4">
    <w:name w:val="כותרת עליונה תו"/>
    <w:basedOn w:val="a0"/>
    <w:link w:val="a3"/>
    <w:uiPriority w:val="99"/>
    <w:rsid w:val="00C038F3"/>
  </w:style>
  <w:style w:type="paragraph" w:styleId="a5">
    <w:name w:val="footer"/>
    <w:basedOn w:val="a"/>
    <w:link w:val="a6"/>
    <w:uiPriority w:val="99"/>
    <w:unhideWhenUsed/>
    <w:rsid w:val="00C038F3"/>
    <w:pPr>
      <w:tabs>
        <w:tab w:val="center" w:pos="4680"/>
        <w:tab w:val="right" w:pos="9360"/>
      </w:tabs>
    </w:pPr>
  </w:style>
  <w:style w:type="character" w:customStyle="1" w:styleId="a6">
    <w:name w:val="כותרת תחתונה תו"/>
    <w:basedOn w:val="a0"/>
    <w:link w:val="a5"/>
    <w:uiPriority w:val="99"/>
    <w:rsid w:val="00C038F3"/>
  </w:style>
  <w:style w:type="paragraph" w:styleId="a7">
    <w:name w:val="List Paragraph"/>
    <w:basedOn w:val="a"/>
    <w:uiPriority w:val="34"/>
    <w:qFormat/>
    <w:rsid w:val="001A797C"/>
    <w:pPr>
      <w:bidi/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he-IL"/>
    </w:rPr>
  </w:style>
  <w:style w:type="paragraph" w:styleId="a8">
    <w:name w:val="Revision"/>
    <w:hidden/>
    <w:uiPriority w:val="99"/>
    <w:semiHidden/>
    <w:rsid w:val="00BD3DD6"/>
    <w:rPr>
      <w:sz w:val="24"/>
      <w:szCs w:val="24"/>
      <w:lang w:bidi="ar-SA"/>
    </w:rPr>
  </w:style>
  <w:style w:type="paragraph" w:styleId="a9">
    <w:name w:val="Balloon Text"/>
    <w:basedOn w:val="a"/>
    <w:link w:val="aa"/>
    <w:uiPriority w:val="99"/>
    <w:semiHidden/>
    <w:unhideWhenUsed/>
    <w:rsid w:val="00AF7D66"/>
    <w:rPr>
      <w:rFonts w:ascii="Tahoma" w:hAnsi="Tahoma" w:cs="Tahoma"/>
      <w:sz w:val="18"/>
      <w:szCs w:val="18"/>
    </w:rPr>
  </w:style>
  <w:style w:type="character" w:customStyle="1" w:styleId="aa">
    <w:name w:val="טקסט בלונים תו"/>
    <w:basedOn w:val="a0"/>
    <w:link w:val="a9"/>
    <w:uiPriority w:val="99"/>
    <w:semiHidden/>
    <w:rsid w:val="00AF7D66"/>
    <w:rPr>
      <w:rFonts w:ascii="Tahoma" w:hAnsi="Tahoma" w:cs="Tahoma"/>
      <w:sz w:val="18"/>
      <w:szCs w:val="18"/>
      <w:lang w:bidi="ar-SA"/>
    </w:rPr>
  </w:style>
  <w:style w:type="character" w:styleId="ab">
    <w:name w:val="annotation reference"/>
    <w:basedOn w:val="a0"/>
    <w:uiPriority w:val="99"/>
    <w:semiHidden/>
    <w:unhideWhenUsed/>
    <w:rsid w:val="00137A5D"/>
    <w:rPr>
      <w:sz w:val="16"/>
      <w:szCs w:val="16"/>
    </w:rPr>
  </w:style>
  <w:style w:type="paragraph" w:customStyle="1" w:styleId="1">
    <w:name w:val="טקסט הערה1"/>
    <w:basedOn w:val="a"/>
    <w:next w:val="ac"/>
    <w:link w:val="ad"/>
    <w:uiPriority w:val="99"/>
    <w:unhideWhenUsed/>
    <w:rsid w:val="00137A5D"/>
    <w:pPr>
      <w:bidi/>
      <w:spacing w:after="160"/>
    </w:pPr>
    <w:rPr>
      <w:sz w:val="20"/>
      <w:szCs w:val="20"/>
      <w:lang w:bidi="he-IL"/>
    </w:rPr>
  </w:style>
  <w:style w:type="character" w:customStyle="1" w:styleId="ad">
    <w:name w:val="טקסט הערה תו"/>
    <w:basedOn w:val="a0"/>
    <w:link w:val="1"/>
    <w:uiPriority w:val="99"/>
    <w:rsid w:val="00137A5D"/>
    <w:rPr>
      <w:sz w:val="20"/>
      <w:szCs w:val="20"/>
    </w:rPr>
  </w:style>
  <w:style w:type="paragraph" w:styleId="ac">
    <w:name w:val="annotation text"/>
    <w:basedOn w:val="a"/>
    <w:link w:val="10"/>
    <w:uiPriority w:val="99"/>
    <w:unhideWhenUsed/>
    <w:rsid w:val="00137A5D"/>
    <w:rPr>
      <w:sz w:val="20"/>
      <w:szCs w:val="20"/>
    </w:rPr>
  </w:style>
  <w:style w:type="character" w:customStyle="1" w:styleId="10">
    <w:name w:val="טקסט הערה תו1"/>
    <w:basedOn w:val="a0"/>
    <w:link w:val="ac"/>
    <w:uiPriority w:val="99"/>
    <w:semiHidden/>
    <w:rsid w:val="00137A5D"/>
    <w:rPr>
      <w:lang w:bidi="ar-SA"/>
    </w:rPr>
  </w:style>
  <w:style w:type="table" w:styleId="11">
    <w:name w:val="Grid Table 1 Light"/>
    <w:basedOn w:val="a1"/>
    <w:uiPriority w:val="46"/>
    <w:rsid w:val="00BD28C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whitespace-pre-wrap">
    <w:name w:val="whitespace-pre-wrap"/>
    <w:basedOn w:val="a"/>
    <w:rsid w:val="00BD28C2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table" w:styleId="1-4">
    <w:name w:val="Grid Table 1 Light Accent 4"/>
    <w:basedOn w:val="a1"/>
    <w:uiPriority w:val="46"/>
    <w:rsid w:val="00BD28C2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e">
    <w:name w:val="annotation subject"/>
    <w:basedOn w:val="ac"/>
    <w:next w:val="ac"/>
    <w:link w:val="af"/>
    <w:uiPriority w:val="99"/>
    <w:semiHidden/>
    <w:unhideWhenUsed/>
    <w:rsid w:val="00566891"/>
    <w:rPr>
      <w:b/>
      <w:bCs/>
    </w:rPr>
  </w:style>
  <w:style w:type="character" w:customStyle="1" w:styleId="af">
    <w:name w:val="נושא הערה תו"/>
    <w:basedOn w:val="10"/>
    <w:link w:val="ae"/>
    <w:uiPriority w:val="99"/>
    <w:semiHidden/>
    <w:rsid w:val="00566891"/>
    <w:rPr>
      <w:b/>
      <w:bCs/>
      <w:lang w:bidi="ar-SA"/>
    </w:rPr>
  </w:style>
  <w:style w:type="table" w:styleId="1-1">
    <w:name w:val="Grid Table 1 Light Accent 1"/>
    <w:basedOn w:val="a1"/>
    <w:uiPriority w:val="46"/>
    <w:rsid w:val="002C0C9F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0">
    <w:name w:val="footnote text"/>
    <w:basedOn w:val="a"/>
    <w:link w:val="af1"/>
    <w:uiPriority w:val="99"/>
    <w:semiHidden/>
    <w:unhideWhenUsed/>
    <w:rsid w:val="00814602"/>
    <w:rPr>
      <w:sz w:val="20"/>
      <w:szCs w:val="20"/>
    </w:rPr>
  </w:style>
  <w:style w:type="character" w:customStyle="1" w:styleId="af1">
    <w:name w:val="טקסט הערת שוליים תו"/>
    <w:basedOn w:val="a0"/>
    <w:link w:val="af0"/>
    <w:uiPriority w:val="99"/>
    <w:semiHidden/>
    <w:rsid w:val="00814602"/>
    <w:rPr>
      <w:lang w:bidi="ar-SA"/>
    </w:rPr>
  </w:style>
  <w:style w:type="character" w:styleId="af2">
    <w:name w:val="footnote reference"/>
    <w:basedOn w:val="a0"/>
    <w:uiPriority w:val="99"/>
    <w:semiHidden/>
    <w:unhideWhenUsed/>
    <w:rsid w:val="008146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13" Type="http://schemas.openxmlformats.org/officeDocument/2006/relationships/image" Target="media/image20.png"/><Relationship Id="rId18" Type="http://schemas.openxmlformats.org/officeDocument/2006/relationships/image" Target="media/image25.png"/><Relationship Id="rId26" Type="http://schemas.openxmlformats.org/officeDocument/2006/relationships/image" Target="media/image33.png"/><Relationship Id="rId3" Type="http://schemas.openxmlformats.org/officeDocument/2006/relationships/image" Target="media/image10.png"/><Relationship Id="rId21" Type="http://schemas.openxmlformats.org/officeDocument/2006/relationships/image" Target="media/image28.png"/><Relationship Id="rId7" Type="http://schemas.openxmlformats.org/officeDocument/2006/relationships/image" Target="media/image14.png"/><Relationship Id="rId12" Type="http://schemas.openxmlformats.org/officeDocument/2006/relationships/image" Target="media/image19.png"/><Relationship Id="rId17" Type="http://schemas.openxmlformats.org/officeDocument/2006/relationships/image" Target="media/image24.png"/><Relationship Id="rId25" Type="http://schemas.openxmlformats.org/officeDocument/2006/relationships/image" Target="media/image32.png"/><Relationship Id="rId2" Type="http://schemas.openxmlformats.org/officeDocument/2006/relationships/image" Target="media/image9.png"/><Relationship Id="rId16" Type="http://schemas.openxmlformats.org/officeDocument/2006/relationships/image" Target="media/image23.png"/><Relationship Id="rId20" Type="http://schemas.openxmlformats.org/officeDocument/2006/relationships/image" Target="media/image27.png"/><Relationship Id="rId29" Type="http://schemas.openxmlformats.org/officeDocument/2006/relationships/image" Target="media/image36.png"/><Relationship Id="rId1" Type="http://schemas.openxmlformats.org/officeDocument/2006/relationships/image" Target="media/image8.png"/><Relationship Id="rId6" Type="http://schemas.openxmlformats.org/officeDocument/2006/relationships/image" Target="media/image13.png"/><Relationship Id="rId11" Type="http://schemas.openxmlformats.org/officeDocument/2006/relationships/image" Target="media/image18.png"/><Relationship Id="rId24" Type="http://schemas.openxmlformats.org/officeDocument/2006/relationships/image" Target="media/image31.png"/><Relationship Id="rId5" Type="http://schemas.openxmlformats.org/officeDocument/2006/relationships/image" Target="media/image12.png"/><Relationship Id="rId15" Type="http://schemas.openxmlformats.org/officeDocument/2006/relationships/image" Target="media/image22.png"/><Relationship Id="rId23" Type="http://schemas.openxmlformats.org/officeDocument/2006/relationships/image" Target="media/image30.png"/><Relationship Id="rId28" Type="http://schemas.openxmlformats.org/officeDocument/2006/relationships/image" Target="media/image35.png"/><Relationship Id="rId10" Type="http://schemas.openxmlformats.org/officeDocument/2006/relationships/image" Target="media/image17.png"/><Relationship Id="rId19" Type="http://schemas.openxmlformats.org/officeDocument/2006/relationships/image" Target="media/image26.png"/><Relationship Id="rId31" Type="http://schemas.openxmlformats.org/officeDocument/2006/relationships/image" Target="media/image38.png"/><Relationship Id="rId4" Type="http://schemas.openxmlformats.org/officeDocument/2006/relationships/image" Target="media/image11.png"/><Relationship Id="rId9" Type="http://schemas.openxmlformats.org/officeDocument/2006/relationships/image" Target="media/image16.png"/><Relationship Id="rId14" Type="http://schemas.openxmlformats.org/officeDocument/2006/relationships/image" Target="media/image21.png"/><Relationship Id="rId22" Type="http://schemas.openxmlformats.org/officeDocument/2006/relationships/image" Target="media/image29.png"/><Relationship Id="rId27" Type="http://schemas.openxmlformats.org/officeDocument/2006/relationships/image" Target="media/image34.png"/><Relationship Id="rId30" Type="http://schemas.openxmlformats.org/officeDocument/2006/relationships/image" Target="media/image3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dasB\AppData\Local\Microsoft\Windows\INetCache\Content.Outlook\LYR9LWYE\&#1508;&#1493;&#1512;&#1493;&#1501;%20&#1489;&#1512;&#1511;_&#1491;&#1507;%20&#1500;&#1493;&#1490;&#1493;%2000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JDCI Default Content Type" ma:contentTypeID="0x0101005E132F7B706C9D47B10A46F70A77D2DB00F723A1EBC73B9E41A50BE73F1F4B2B5F" ma:contentTypeVersion="1444" ma:contentTypeDescription="A content type to serve default crosscutting columns (each division can add their own, as needed)" ma:contentTypeScope="" ma:versionID="e4a565873e131be6b708b8594e70beff">
  <xsd:schema xmlns:xsd="http://www.w3.org/2001/XMLSchema" xmlns:xs="http://www.w3.org/2001/XMLSchema" xmlns:p="http://schemas.microsoft.com/office/2006/metadata/properties" xmlns:ns2="40865a11-04aa-4758-90f9-30fb78dc0abd" xmlns:ns3="104f4da5-538f-405d-bd44-332577b9ce93" xmlns:ns4="2fd1333a-4445-4d97-8712-034155bc4bb2" targetNamespace="http://schemas.microsoft.com/office/2006/metadata/properties" ma:root="true" ma:fieldsID="a4b29e6b8ef4f3122ec0ca16f8dc38ba" ns2:_="" ns3:_="" ns4:_="">
    <xsd:import namespace="40865a11-04aa-4758-90f9-30fb78dc0abd"/>
    <xsd:import namespace="104f4da5-538f-405d-bd44-332577b9ce93"/>
    <xsd:import namespace="2fd1333a-4445-4d97-8712-034155bc4bb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65a11-04aa-4758-90f9-30fb78dc0ab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6" nillable="true" ma:displayName="Taxonomy Catch All Column" ma:hidden="true" ma:list="{fd017d89-e13c-46b2-b39a-a5261efa44c4}" ma:internalName="TaxCatchAll" ma:showField="CatchAllData" ma:web="40865a11-04aa-4758-90f9-30fb78dc0a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4f4da5-538f-405d-bd44-332577b9ce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3b052595-e0a3-4aa6-8855-c090d5a7a2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d1333a-4445-4d97-8712-034155bc4bb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865a11-04aa-4758-90f9-30fb78dc0abd" xsi:nil="true"/>
    <lcf76f155ced4ddcb4097134ff3c332f xmlns="104f4da5-538f-405d-bd44-332577b9ce93">
      <Terms xmlns="http://schemas.microsoft.com/office/infopath/2007/PartnerControls"/>
    </lcf76f155ced4ddcb4097134ff3c332f>
    <_dlc_DocId xmlns="40865a11-04aa-4758-90f9-30fb78dc0abd">E7RFMTJKPR4V-1699577259-358487</_dlc_DocId>
    <_dlc_DocIdUrl xmlns="40865a11-04aa-4758-90f9-30fb78dc0abd">
      <Url>https://jdcil.sharepoint.com/sites/jdci/JELKA/_layouts/15/DocIdRedir.aspx?ID=E7RFMTJKPR4V-1699577259-358487</Url>
      <Description>E7RFMTJKPR4V-1699577259-358487</Description>
    </_dlc_DocIdUrl>
  </documentManagement>
</p:properties>
</file>

<file path=customXml/itemProps1.xml><?xml version="1.0" encoding="utf-8"?>
<ds:datastoreItem xmlns:ds="http://schemas.openxmlformats.org/officeDocument/2006/customXml" ds:itemID="{90267730-E2A0-496E-9843-A7958C956B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FE4669-A64A-4704-8075-583645EBDA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7E8E52-0C19-4E39-8B0F-773584F95C4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682B35D-5DD6-47BA-AB67-860B010281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65a11-04aa-4758-90f9-30fb78dc0abd"/>
    <ds:schemaRef ds:uri="104f4da5-538f-405d-bd44-332577b9ce93"/>
    <ds:schemaRef ds:uri="2fd1333a-4445-4d97-8712-034155bc4b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9589B-AFE6-4F20-A27D-EE06DAA3E26B}">
  <ds:schemaRefs>
    <ds:schemaRef ds:uri="http://schemas.microsoft.com/office/2006/metadata/properties"/>
    <ds:schemaRef ds:uri="http://schemas.microsoft.com/office/infopath/2007/PartnerControls"/>
    <ds:schemaRef ds:uri="40865a11-04aa-4758-90f9-30fb78dc0abd"/>
    <ds:schemaRef ds:uri="104f4da5-538f-405d-bd44-332577b9ce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פורום ברק_דף לוגו 002</Template>
  <TotalTime>33</TotalTime>
  <Pages>4</Pages>
  <Words>779</Words>
  <Characters>3900</Characters>
  <Application>Microsoft Office Word</Application>
  <DocSecurity>0</DocSecurity>
  <Lines>32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Hadas Barzilai</dc:creator>
  <cp:keywords/>
  <dc:description/>
  <cp:lastModifiedBy>Hadas Barzilai</cp:lastModifiedBy>
  <cp:revision>36</cp:revision>
  <cp:lastPrinted>2025-02-24T09:43:00Z</cp:lastPrinted>
  <dcterms:created xsi:type="dcterms:W3CDTF">2025-03-24T11:51:00Z</dcterms:created>
  <dcterms:modified xsi:type="dcterms:W3CDTF">2025-03-25T09:10:00Z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0x0101005E132F7B706C9D47B10A46F70A77D2DB00F723A1EBC73B9E41A50BE73F1F4B2B5F</vt:lpwstr>
  </property>
  <property fmtid="{D5CDD505-2E9C-101B-9397-08002B2CF9AE}" pid="3" name="MediaServiceImageTags">
    <vt:lpwstr/>
  </property>
  <property fmtid="{D5CDD505-2E9C-101B-9397-08002B2CF9AE}" pid="4" name="_dlc_DocIdItemGuid">
    <vt:lpwstr>86bfe9fa-70c6-4cdd-add9-3e83cf05e368</vt:lpwstr>
  </property>
</Properties>
</file>